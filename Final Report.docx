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b w:val="0"/>
          <w:spacing w:val="0"/>
          <w:kern w:val="0"/>
          <w:sz w:val="22"/>
          <w:szCs w:val="24"/>
        </w:rPr>
        <w:id w:val="-912861098"/>
        <w:docPartObj>
          <w:docPartGallery w:val="Cover Pages"/>
          <w:docPartUnique/>
        </w:docPartObj>
      </w:sdtPr>
      <w:sdtEndPr/>
      <w:sdtContent>
        <w:p w14:paraId="1A2C8130" w14:textId="5C77002B" w:rsidR="001D3D92" w:rsidRDefault="00D70AA0" w:rsidP="00D70AA0">
          <w:pPr>
            <w:pStyle w:val="Title"/>
            <w:ind w:right="1705"/>
          </w:pPr>
          <w:r>
            <w:rPr>
              <w:noProof/>
              <w:lang w:val="en-US"/>
            </w:rPr>
            <w:drawing>
              <wp:anchor distT="0" distB="0" distL="114300" distR="114300" simplePos="0" relativeHeight="251658240" behindDoc="1" locked="0" layoutInCell="1" allowOverlap="1" wp14:anchorId="5F7B7478" wp14:editId="1E300BB8">
                <wp:simplePos x="0" y="0"/>
                <wp:positionH relativeFrom="page">
                  <wp:posOffset>0</wp:posOffset>
                </wp:positionH>
                <wp:positionV relativeFrom="paragraph">
                  <wp:posOffset>-1362075</wp:posOffset>
                </wp:positionV>
                <wp:extent cx="7772400" cy="10058400"/>
                <wp:effectExtent l="0" t="0" r="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yersonReportCover7.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772400" cy="10058400"/>
                        </a:xfrm>
                        <a:prstGeom prst="rect">
                          <a:avLst/>
                        </a:prstGeom>
                        <a:noFill/>
                        <a:ln>
                          <a:noFill/>
                        </a:ln>
                      </pic:spPr>
                    </pic:pic>
                  </a:graphicData>
                </a:graphic>
              </wp:anchor>
            </w:drawing>
          </w:r>
          <w:r w:rsidR="008234BE">
            <w:t>Final Report</w:t>
          </w:r>
        </w:p>
        <w:p w14:paraId="3864D8FE" w14:textId="1B7045AD" w:rsidR="001D3D92" w:rsidRPr="00595F22" w:rsidRDefault="008234BE" w:rsidP="00D70AA0">
          <w:pPr>
            <w:pStyle w:val="Subtitle"/>
            <w:ind w:right="1705"/>
          </w:pPr>
          <w:r>
            <w:t>Malignant or Benign?</w:t>
          </w:r>
        </w:p>
        <w:p w14:paraId="0FE557DA" w14:textId="77777777" w:rsidR="001D3D92" w:rsidRDefault="001D3D92">
          <w:pPr>
            <w:spacing w:after="0" w:line="240" w:lineRule="auto"/>
            <w:rPr>
              <w:b/>
              <w:spacing w:val="-10"/>
              <w:kern w:val="28"/>
              <w:sz w:val="56"/>
              <w:szCs w:val="56"/>
            </w:rPr>
          </w:pPr>
          <w:r>
            <w:rPr>
              <w:spacing w:val="-10"/>
              <w:kern w:val="28"/>
              <w:sz w:val="56"/>
              <w:szCs w:val="56"/>
            </w:rPr>
            <w:br w:type="page"/>
          </w:r>
        </w:p>
      </w:sdtContent>
    </w:sdt>
    <w:p w14:paraId="6C67F5EC" w14:textId="77777777" w:rsidR="00D065B3" w:rsidRPr="007D430C" w:rsidRDefault="00D065B3" w:rsidP="00EF409F">
      <w:pPr>
        <w:pStyle w:val="TOCHeading"/>
      </w:pPr>
      <w:r>
        <w:lastRenderedPageBreak/>
        <w:t>Table of Contents</w:t>
      </w:r>
    </w:p>
    <w:p w14:paraId="48AA8D5B" w14:textId="1F7AA2BE" w:rsidR="000E4521" w:rsidRDefault="00A11CB1">
      <w:pPr>
        <w:pStyle w:val="TOC1"/>
        <w:rPr>
          <w:rFonts w:asciiTheme="minorHAnsi" w:eastAsiaTheme="minorEastAsia" w:hAnsiTheme="minorHAnsi" w:cstheme="minorBidi"/>
          <w:b w:val="0"/>
          <w:noProof/>
          <w:color w:val="auto"/>
          <w:sz w:val="22"/>
          <w:szCs w:val="22"/>
          <w:lang w:val="en-US"/>
        </w:rPr>
      </w:pPr>
      <w:r>
        <w:rPr>
          <w:bCs/>
        </w:rPr>
        <w:fldChar w:fldCharType="begin"/>
      </w:r>
      <w:r w:rsidR="009B7998">
        <w:rPr>
          <w:bCs/>
        </w:rPr>
        <w:instrText xml:space="preserve"> TOC \o "1-3" \h \z \u </w:instrText>
      </w:r>
      <w:r>
        <w:rPr>
          <w:bCs/>
        </w:rPr>
        <w:fldChar w:fldCharType="separate"/>
      </w:r>
      <w:hyperlink w:anchor="_Toc130450324" w:history="1">
        <w:r w:rsidR="000E4521" w:rsidRPr="008915CD">
          <w:rPr>
            <w:rStyle w:val="Hyperlink"/>
            <w:noProof/>
          </w:rPr>
          <w:t>Research Questions</w:t>
        </w:r>
        <w:r w:rsidR="000E4521">
          <w:rPr>
            <w:noProof/>
            <w:webHidden/>
          </w:rPr>
          <w:tab/>
        </w:r>
        <w:r w:rsidR="000E4521">
          <w:rPr>
            <w:noProof/>
            <w:webHidden/>
          </w:rPr>
          <w:fldChar w:fldCharType="begin"/>
        </w:r>
        <w:r w:rsidR="000E4521">
          <w:rPr>
            <w:noProof/>
            <w:webHidden/>
          </w:rPr>
          <w:instrText xml:space="preserve"> PAGEREF _Toc130450324 \h </w:instrText>
        </w:r>
        <w:r w:rsidR="000E4521">
          <w:rPr>
            <w:noProof/>
            <w:webHidden/>
          </w:rPr>
        </w:r>
        <w:r w:rsidR="000E4521">
          <w:rPr>
            <w:noProof/>
            <w:webHidden/>
          </w:rPr>
          <w:fldChar w:fldCharType="separate"/>
        </w:r>
        <w:r w:rsidR="000E4521">
          <w:rPr>
            <w:noProof/>
            <w:webHidden/>
          </w:rPr>
          <w:t>3</w:t>
        </w:r>
        <w:r w:rsidR="000E4521">
          <w:rPr>
            <w:noProof/>
            <w:webHidden/>
          </w:rPr>
          <w:fldChar w:fldCharType="end"/>
        </w:r>
      </w:hyperlink>
    </w:p>
    <w:p w14:paraId="51FDB659" w14:textId="1661371C"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25" w:history="1">
        <w:r w:rsidR="000E4521" w:rsidRPr="008915CD">
          <w:rPr>
            <w:rStyle w:val="Hyperlink"/>
            <w:bCs/>
            <w:noProof/>
          </w:rPr>
          <w:t>Malignant or benign?</w:t>
        </w:r>
        <w:r w:rsidR="000E4521">
          <w:rPr>
            <w:noProof/>
            <w:webHidden/>
          </w:rPr>
          <w:tab/>
        </w:r>
        <w:r w:rsidR="000E4521">
          <w:rPr>
            <w:noProof/>
            <w:webHidden/>
          </w:rPr>
          <w:fldChar w:fldCharType="begin"/>
        </w:r>
        <w:r w:rsidR="000E4521">
          <w:rPr>
            <w:noProof/>
            <w:webHidden/>
          </w:rPr>
          <w:instrText xml:space="preserve"> PAGEREF _Toc130450325 \h </w:instrText>
        </w:r>
        <w:r w:rsidR="000E4521">
          <w:rPr>
            <w:noProof/>
            <w:webHidden/>
          </w:rPr>
        </w:r>
        <w:r w:rsidR="000E4521">
          <w:rPr>
            <w:noProof/>
            <w:webHidden/>
          </w:rPr>
          <w:fldChar w:fldCharType="separate"/>
        </w:r>
        <w:r w:rsidR="000E4521">
          <w:rPr>
            <w:noProof/>
            <w:webHidden/>
          </w:rPr>
          <w:t>3</w:t>
        </w:r>
        <w:r w:rsidR="000E4521">
          <w:rPr>
            <w:noProof/>
            <w:webHidden/>
          </w:rPr>
          <w:fldChar w:fldCharType="end"/>
        </w:r>
      </w:hyperlink>
    </w:p>
    <w:p w14:paraId="0D494974" w14:textId="4F1102A9"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26" w:history="1">
        <w:r w:rsidR="000E4521" w:rsidRPr="008915CD">
          <w:rPr>
            <w:rStyle w:val="Hyperlink"/>
            <w:bCs/>
            <w:noProof/>
          </w:rPr>
          <w:t>What technique should be used?</w:t>
        </w:r>
        <w:r w:rsidR="000E4521">
          <w:rPr>
            <w:noProof/>
            <w:webHidden/>
          </w:rPr>
          <w:tab/>
        </w:r>
        <w:r w:rsidR="000E4521">
          <w:rPr>
            <w:noProof/>
            <w:webHidden/>
          </w:rPr>
          <w:fldChar w:fldCharType="begin"/>
        </w:r>
        <w:r w:rsidR="000E4521">
          <w:rPr>
            <w:noProof/>
            <w:webHidden/>
          </w:rPr>
          <w:instrText xml:space="preserve"> PAGEREF _Toc130450326 \h </w:instrText>
        </w:r>
        <w:r w:rsidR="000E4521">
          <w:rPr>
            <w:noProof/>
            <w:webHidden/>
          </w:rPr>
        </w:r>
        <w:r w:rsidR="000E4521">
          <w:rPr>
            <w:noProof/>
            <w:webHidden/>
          </w:rPr>
          <w:fldChar w:fldCharType="separate"/>
        </w:r>
        <w:r w:rsidR="000E4521">
          <w:rPr>
            <w:noProof/>
            <w:webHidden/>
          </w:rPr>
          <w:t>3</w:t>
        </w:r>
        <w:r w:rsidR="000E4521">
          <w:rPr>
            <w:noProof/>
            <w:webHidden/>
          </w:rPr>
          <w:fldChar w:fldCharType="end"/>
        </w:r>
      </w:hyperlink>
    </w:p>
    <w:p w14:paraId="4F93A7CE" w14:textId="5271946A"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27" w:history="1">
        <w:r w:rsidR="000E4521" w:rsidRPr="008915CD">
          <w:rPr>
            <w:rStyle w:val="Hyperlink"/>
            <w:bCs/>
            <w:noProof/>
          </w:rPr>
          <w:t>Which features should be chosen?</w:t>
        </w:r>
        <w:r w:rsidR="000E4521">
          <w:rPr>
            <w:noProof/>
            <w:webHidden/>
          </w:rPr>
          <w:tab/>
        </w:r>
        <w:r w:rsidR="000E4521">
          <w:rPr>
            <w:noProof/>
            <w:webHidden/>
          </w:rPr>
          <w:fldChar w:fldCharType="begin"/>
        </w:r>
        <w:r w:rsidR="000E4521">
          <w:rPr>
            <w:noProof/>
            <w:webHidden/>
          </w:rPr>
          <w:instrText xml:space="preserve"> PAGEREF _Toc130450327 \h </w:instrText>
        </w:r>
        <w:r w:rsidR="000E4521">
          <w:rPr>
            <w:noProof/>
            <w:webHidden/>
          </w:rPr>
        </w:r>
        <w:r w:rsidR="000E4521">
          <w:rPr>
            <w:noProof/>
            <w:webHidden/>
          </w:rPr>
          <w:fldChar w:fldCharType="separate"/>
        </w:r>
        <w:r w:rsidR="000E4521">
          <w:rPr>
            <w:noProof/>
            <w:webHidden/>
          </w:rPr>
          <w:t>3</w:t>
        </w:r>
        <w:r w:rsidR="000E4521">
          <w:rPr>
            <w:noProof/>
            <w:webHidden/>
          </w:rPr>
          <w:fldChar w:fldCharType="end"/>
        </w:r>
      </w:hyperlink>
    </w:p>
    <w:p w14:paraId="6E995A4E" w14:textId="23E88DDC"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28" w:history="1">
        <w:r w:rsidR="000E4521" w:rsidRPr="008915CD">
          <w:rPr>
            <w:rStyle w:val="Hyperlink"/>
            <w:bCs/>
            <w:noProof/>
          </w:rPr>
          <w:t>Which algorithm (model) should be applied?</w:t>
        </w:r>
        <w:r w:rsidR="000E4521">
          <w:rPr>
            <w:noProof/>
            <w:webHidden/>
          </w:rPr>
          <w:tab/>
        </w:r>
        <w:r w:rsidR="000E4521">
          <w:rPr>
            <w:noProof/>
            <w:webHidden/>
          </w:rPr>
          <w:fldChar w:fldCharType="begin"/>
        </w:r>
        <w:r w:rsidR="000E4521">
          <w:rPr>
            <w:noProof/>
            <w:webHidden/>
          </w:rPr>
          <w:instrText xml:space="preserve"> PAGEREF _Toc130450328 \h </w:instrText>
        </w:r>
        <w:r w:rsidR="000E4521">
          <w:rPr>
            <w:noProof/>
            <w:webHidden/>
          </w:rPr>
        </w:r>
        <w:r w:rsidR="000E4521">
          <w:rPr>
            <w:noProof/>
            <w:webHidden/>
          </w:rPr>
          <w:fldChar w:fldCharType="separate"/>
        </w:r>
        <w:r w:rsidR="000E4521">
          <w:rPr>
            <w:noProof/>
            <w:webHidden/>
          </w:rPr>
          <w:t>3</w:t>
        </w:r>
        <w:r w:rsidR="000E4521">
          <w:rPr>
            <w:noProof/>
            <w:webHidden/>
          </w:rPr>
          <w:fldChar w:fldCharType="end"/>
        </w:r>
      </w:hyperlink>
    </w:p>
    <w:p w14:paraId="0C2A65B0" w14:textId="3A3DC101" w:rsidR="000E4521" w:rsidRDefault="0016085F">
      <w:pPr>
        <w:pStyle w:val="TOC1"/>
        <w:rPr>
          <w:rFonts w:asciiTheme="minorHAnsi" w:eastAsiaTheme="minorEastAsia" w:hAnsiTheme="minorHAnsi" w:cstheme="minorBidi"/>
          <w:b w:val="0"/>
          <w:noProof/>
          <w:color w:val="auto"/>
          <w:sz w:val="22"/>
          <w:szCs w:val="22"/>
          <w:lang w:val="en-US"/>
        </w:rPr>
      </w:pPr>
      <w:hyperlink w:anchor="_Toc130450329" w:history="1">
        <w:r w:rsidR="000E4521" w:rsidRPr="008915CD">
          <w:rPr>
            <w:rStyle w:val="Hyperlink"/>
            <w:noProof/>
          </w:rPr>
          <w:t>The main contribution of the work compared to past research</w:t>
        </w:r>
        <w:r w:rsidR="000E4521">
          <w:rPr>
            <w:noProof/>
            <w:webHidden/>
          </w:rPr>
          <w:tab/>
        </w:r>
        <w:r w:rsidR="000E4521">
          <w:rPr>
            <w:noProof/>
            <w:webHidden/>
          </w:rPr>
          <w:fldChar w:fldCharType="begin"/>
        </w:r>
        <w:r w:rsidR="000E4521">
          <w:rPr>
            <w:noProof/>
            <w:webHidden/>
          </w:rPr>
          <w:instrText xml:space="preserve"> PAGEREF _Toc130450329 \h </w:instrText>
        </w:r>
        <w:r w:rsidR="000E4521">
          <w:rPr>
            <w:noProof/>
            <w:webHidden/>
          </w:rPr>
        </w:r>
        <w:r w:rsidR="000E4521">
          <w:rPr>
            <w:noProof/>
            <w:webHidden/>
          </w:rPr>
          <w:fldChar w:fldCharType="separate"/>
        </w:r>
        <w:r w:rsidR="000E4521">
          <w:rPr>
            <w:noProof/>
            <w:webHidden/>
          </w:rPr>
          <w:t>4</w:t>
        </w:r>
        <w:r w:rsidR="000E4521">
          <w:rPr>
            <w:noProof/>
            <w:webHidden/>
          </w:rPr>
          <w:fldChar w:fldCharType="end"/>
        </w:r>
      </w:hyperlink>
    </w:p>
    <w:p w14:paraId="518BD472" w14:textId="412ED04E"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30" w:history="1">
        <w:r w:rsidR="000E4521" w:rsidRPr="008915CD">
          <w:rPr>
            <w:rStyle w:val="Hyperlink"/>
            <w:bCs/>
            <w:noProof/>
          </w:rPr>
          <w:t>Algorisms</w:t>
        </w:r>
        <w:r w:rsidR="000E4521">
          <w:rPr>
            <w:noProof/>
            <w:webHidden/>
          </w:rPr>
          <w:tab/>
        </w:r>
        <w:r w:rsidR="000E4521">
          <w:rPr>
            <w:noProof/>
            <w:webHidden/>
          </w:rPr>
          <w:fldChar w:fldCharType="begin"/>
        </w:r>
        <w:r w:rsidR="000E4521">
          <w:rPr>
            <w:noProof/>
            <w:webHidden/>
          </w:rPr>
          <w:instrText xml:space="preserve"> PAGEREF _Toc130450330 \h </w:instrText>
        </w:r>
        <w:r w:rsidR="000E4521">
          <w:rPr>
            <w:noProof/>
            <w:webHidden/>
          </w:rPr>
        </w:r>
        <w:r w:rsidR="000E4521">
          <w:rPr>
            <w:noProof/>
            <w:webHidden/>
          </w:rPr>
          <w:fldChar w:fldCharType="separate"/>
        </w:r>
        <w:r w:rsidR="000E4521">
          <w:rPr>
            <w:noProof/>
            <w:webHidden/>
          </w:rPr>
          <w:t>4</w:t>
        </w:r>
        <w:r w:rsidR="000E4521">
          <w:rPr>
            <w:noProof/>
            <w:webHidden/>
          </w:rPr>
          <w:fldChar w:fldCharType="end"/>
        </w:r>
      </w:hyperlink>
    </w:p>
    <w:p w14:paraId="7C620C80" w14:textId="00041635"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31" w:history="1">
        <w:r w:rsidR="000E4521" w:rsidRPr="008915CD">
          <w:rPr>
            <w:rStyle w:val="Hyperlink"/>
            <w:bCs/>
            <w:noProof/>
          </w:rPr>
          <w:t>Feature Selection</w:t>
        </w:r>
        <w:r w:rsidR="000E4521">
          <w:rPr>
            <w:noProof/>
            <w:webHidden/>
          </w:rPr>
          <w:tab/>
        </w:r>
        <w:r w:rsidR="000E4521">
          <w:rPr>
            <w:noProof/>
            <w:webHidden/>
          </w:rPr>
          <w:fldChar w:fldCharType="begin"/>
        </w:r>
        <w:r w:rsidR="000E4521">
          <w:rPr>
            <w:noProof/>
            <w:webHidden/>
          </w:rPr>
          <w:instrText xml:space="preserve"> PAGEREF _Toc130450331 \h </w:instrText>
        </w:r>
        <w:r w:rsidR="000E4521">
          <w:rPr>
            <w:noProof/>
            <w:webHidden/>
          </w:rPr>
        </w:r>
        <w:r w:rsidR="000E4521">
          <w:rPr>
            <w:noProof/>
            <w:webHidden/>
          </w:rPr>
          <w:fldChar w:fldCharType="separate"/>
        </w:r>
        <w:r w:rsidR="000E4521">
          <w:rPr>
            <w:noProof/>
            <w:webHidden/>
          </w:rPr>
          <w:t>4</w:t>
        </w:r>
        <w:r w:rsidR="000E4521">
          <w:rPr>
            <w:noProof/>
            <w:webHidden/>
          </w:rPr>
          <w:fldChar w:fldCharType="end"/>
        </w:r>
      </w:hyperlink>
    </w:p>
    <w:p w14:paraId="58868AB3" w14:textId="036800E3"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32" w:history="1">
        <w:r w:rsidR="000E4521" w:rsidRPr="008915CD">
          <w:rPr>
            <w:rStyle w:val="Hyperlink"/>
            <w:bCs/>
            <w:noProof/>
          </w:rPr>
          <w:t>Scale</w:t>
        </w:r>
        <w:r w:rsidR="000E4521">
          <w:rPr>
            <w:noProof/>
            <w:webHidden/>
          </w:rPr>
          <w:tab/>
        </w:r>
        <w:r w:rsidR="000E4521">
          <w:rPr>
            <w:noProof/>
            <w:webHidden/>
          </w:rPr>
          <w:fldChar w:fldCharType="begin"/>
        </w:r>
        <w:r w:rsidR="000E4521">
          <w:rPr>
            <w:noProof/>
            <w:webHidden/>
          </w:rPr>
          <w:instrText xml:space="preserve"> PAGEREF _Toc130450332 \h </w:instrText>
        </w:r>
        <w:r w:rsidR="000E4521">
          <w:rPr>
            <w:noProof/>
            <w:webHidden/>
          </w:rPr>
        </w:r>
        <w:r w:rsidR="000E4521">
          <w:rPr>
            <w:noProof/>
            <w:webHidden/>
          </w:rPr>
          <w:fldChar w:fldCharType="separate"/>
        </w:r>
        <w:r w:rsidR="000E4521">
          <w:rPr>
            <w:noProof/>
            <w:webHidden/>
          </w:rPr>
          <w:t>4</w:t>
        </w:r>
        <w:r w:rsidR="000E4521">
          <w:rPr>
            <w:noProof/>
            <w:webHidden/>
          </w:rPr>
          <w:fldChar w:fldCharType="end"/>
        </w:r>
      </w:hyperlink>
    </w:p>
    <w:p w14:paraId="3C83ED23" w14:textId="4F383122" w:rsidR="000E4521" w:rsidRDefault="0016085F">
      <w:pPr>
        <w:pStyle w:val="TOC1"/>
        <w:rPr>
          <w:rFonts w:asciiTheme="minorHAnsi" w:eastAsiaTheme="minorEastAsia" w:hAnsiTheme="minorHAnsi" w:cstheme="minorBidi"/>
          <w:b w:val="0"/>
          <w:noProof/>
          <w:color w:val="auto"/>
          <w:sz w:val="22"/>
          <w:szCs w:val="22"/>
          <w:lang w:val="en-US"/>
        </w:rPr>
      </w:pPr>
      <w:hyperlink w:anchor="_Toc130450333" w:history="1">
        <w:r w:rsidR="000E4521" w:rsidRPr="008915CD">
          <w:rPr>
            <w:rStyle w:val="Hyperlink"/>
            <w:noProof/>
          </w:rPr>
          <w:t>The link to the GitHub repository where the source code files are checked in</w:t>
        </w:r>
        <w:r w:rsidR="000E4521">
          <w:rPr>
            <w:noProof/>
            <w:webHidden/>
          </w:rPr>
          <w:tab/>
        </w:r>
        <w:r w:rsidR="000E4521">
          <w:rPr>
            <w:noProof/>
            <w:webHidden/>
          </w:rPr>
          <w:fldChar w:fldCharType="begin"/>
        </w:r>
        <w:r w:rsidR="000E4521">
          <w:rPr>
            <w:noProof/>
            <w:webHidden/>
          </w:rPr>
          <w:instrText xml:space="preserve"> PAGEREF _Toc130450333 \h </w:instrText>
        </w:r>
        <w:r w:rsidR="000E4521">
          <w:rPr>
            <w:noProof/>
            <w:webHidden/>
          </w:rPr>
        </w:r>
        <w:r w:rsidR="000E4521">
          <w:rPr>
            <w:noProof/>
            <w:webHidden/>
          </w:rPr>
          <w:fldChar w:fldCharType="separate"/>
        </w:r>
        <w:r w:rsidR="000E4521">
          <w:rPr>
            <w:noProof/>
            <w:webHidden/>
          </w:rPr>
          <w:t>5</w:t>
        </w:r>
        <w:r w:rsidR="000E4521">
          <w:rPr>
            <w:noProof/>
            <w:webHidden/>
          </w:rPr>
          <w:fldChar w:fldCharType="end"/>
        </w:r>
      </w:hyperlink>
    </w:p>
    <w:p w14:paraId="2C2D3813" w14:textId="42BC69FA" w:rsidR="000E4521" w:rsidRDefault="0016085F">
      <w:pPr>
        <w:pStyle w:val="TOC1"/>
        <w:rPr>
          <w:rFonts w:asciiTheme="minorHAnsi" w:eastAsiaTheme="minorEastAsia" w:hAnsiTheme="minorHAnsi" w:cstheme="minorBidi"/>
          <w:b w:val="0"/>
          <w:noProof/>
          <w:color w:val="auto"/>
          <w:sz w:val="22"/>
          <w:szCs w:val="22"/>
          <w:lang w:val="en-US"/>
        </w:rPr>
      </w:pPr>
      <w:hyperlink w:anchor="_Toc130450334" w:history="1">
        <w:r w:rsidR="000E4521" w:rsidRPr="008915CD">
          <w:rPr>
            <w:rStyle w:val="Hyperlink"/>
            <w:noProof/>
          </w:rPr>
          <w:t>A more precise description of the applied methodology and the study design</w:t>
        </w:r>
        <w:r w:rsidR="000E4521">
          <w:rPr>
            <w:noProof/>
            <w:webHidden/>
          </w:rPr>
          <w:tab/>
        </w:r>
        <w:r w:rsidR="000E4521">
          <w:rPr>
            <w:noProof/>
            <w:webHidden/>
          </w:rPr>
          <w:fldChar w:fldCharType="begin"/>
        </w:r>
        <w:r w:rsidR="000E4521">
          <w:rPr>
            <w:noProof/>
            <w:webHidden/>
          </w:rPr>
          <w:instrText xml:space="preserve"> PAGEREF _Toc130450334 \h </w:instrText>
        </w:r>
        <w:r w:rsidR="000E4521">
          <w:rPr>
            <w:noProof/>
            <w:webHidden/>
          </w:rPr>
        </w:r>
        <w:r w:rsidR="000E4521">
          <w:rPr>
            <w:noProof/>
            <w:webHidden/>
          </w:rPr>
          <w:fldChar w:fldCharType="separate"/>
        </w:r>
        <w:r w:rsidR="000E4521">
          <w:rPr>
            <w:noProof/>
            <w:webHidden/>
          </w:rPr>
          <w:t>6</w:t>
        </w:r>
        <w:r w:rsidR="000E4521">
          <w:rPr>
            <w:noProof/>
            <w:webHidden/>
          </w:rPr>
          <w:fldChar w:fldCharType="end"/>
        </w:r>
      </w:hyperlink>
    </w:p>
    <w:p w14:paraId="5DCCFB01" w14:textId="51B15BAF"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35" w:history="1">
        <w:r w:rsidR="000E4521" w:rsidRPr="008915CD">
          <w:rPr>
            <w:rStyle w:val="Hyperlink"/>
            <w:bCs/>
            <w:noProof/>
          </w:rPr>
          <w:t>Applied methodology</w:t>
        </w:r>
        <w:r w:rsidR="000E4521">
          <w:rPr>
            <w:noProof/>
            <w:webHidden/>
          </w:rPr>
          <w:tab/>
        </w:r>
        <w:r w:rsidR="000E4521">
          <w:rPr>
            <w:noProof/>
            <w:webHidden/>
          </w:rPr>
          <w:fldChar w:fldCharType="begin"/>
        </w:r>
        <w:r w:rsidR="000E4521">
          <w:rPr>
            <w:noProof/>
            <w:webHidden/>
          </w:rPr>
          <w:instrText xml:space="preserve"> PAGEREF _Toc130450335 \h </w:instrText>
        </w:r>
        <w:r w:rsidR="000E4521">
          <w:rPr>
            <w:noProof/>
            <w:webHidden/>
          </w:rPr>
        </w:r>
        <w:r w:rsidR="000E4521">
          <w:rPr>
            <w:noProof/>
            <w:webHidden/>
          </w:rPr>
          <w:fldChar w:fldCharType="separate"/>
        </w:r>
        <w:r w:rsidR="000E4521">
          <w:rPr>
            <w:noProof/>
            <w:webHidden/>
          </w:rPr>
          <w:t>6</w:t>
        </w:r>
        <w:r w:rsidR="000E4521">
          <w:rPr>
            <w:noProof/>
            <w:webHidden/>
          </w:rPr>
          <w:fldChar w:fldCharType="end"/>
        </w:r>
      </w:hyperlink>
    </w:p>
    <w:p w14:paraId="1BC647DB" w14:textId="2F2BD865" w:rsidR="000E4521" w:rsidRDefault="0016085F">
      <w:pPr>
        <w:pStyle w:val="TOC3"/>
        <w:tabs>
          <w:tab w:val="right" w:leader="dot" w:pos="9350"/>
        </w:tabs>
        <w:rPr>
          <w:rFonts w:asciiTheme="minorHAnsi" w:hAnsiTheme="minorHAnsi"/>
          <w:noProof/>
          <w:szCs w:val="22"/>
          <w:lang w:val="en-US"/>
        </w:rPr>
      </w:pPr>
      <w:hyperlink w:anchor="_Toc130450336" w:history="1">
        <w:r w:rsidR="000E4521" w:rsidRPr="008915CD">
          <w:rPr>
            <w:rStyle w:val="Hyperlink"/>
            <w:noProof/>
          </w:rPr>
          <w:t>Methodology</w:t>
        </w:r>
        <w:r w:rsidR="000E4521">
          <w:rPr>
            <w:noProof/>
            <w:webHidden/>
          </w:rPr>
          <w:tab/>
        </w:r>
        <w:r w:rsidR="000E4521">
          <w:rPr>
            <w:noProof/>
            <w:webHidden/>
          </w:rPr>
          <w:fldChar w:fldCharType="begin"/>
        </w:r>
        <w:r w:rsidR="000E4521">
          <w:rPr>
            <w:noProof/>
            <w:webHidden/>
          </w:rPr>
          <w:instrText xml:space="preserve"> PAGEREF _Toc130450336 \h </w:instrText>
        </w:r>
        <w:r w:rsidR="000E4521">
          <w:rPr>
            <w:noProof/>
            <w:webHidden/>
          </w:rPr>
        </w:r>
        <w:r w:rsidR="000E4521">
          <w:rPr>
            <w:noProof/>
            <w:webHidden/>
          </w:rPr>
          <w:fldChar w:fldCharType="separate"/>
        </w:r>
        <w:r w:rsidR="000E4521">
          <w:rPr>
            <w:noProof/>
            <w:webHidden/>
          </w:rPr>
          <w:t>6</w:t>
        </w:r>
        <w:r w:rsidR="000E4521">
          <w:rPr>
            <w:noProof/>
            <w:webHidden/>
          </w:rPr>
          <w:fldChar w:fldCharType="end"/>
        </w:r>
      </w:hyperlink>
    </w:p>
    <w:p w14:paraId="20BF6504" w14:textId="529C140F" w:rsidR="000E4521" w:rsidRDefault="0016085F">
      <w:pPr>
        <w:pStyle w:val="TOC3"/>
        <w:tabs>
          <w:tab w:val="right" w:leader="dot" w:pos="9350"/>
        </w:tabs>
        <w:rPr>
          <w:rFonts w:asciiTheme="minorHAnsi" w:hAnsiTheme="minorHAnsi"/>
          <w:noProof/>
          <w:szCs w:val="22"/>
          <w:lang w:val="en-US"/>
        </w:rPr>
      </w:pPr>
      <w:hyperlink w:anchor="_Toc130450337" w:history="1">
        <w:r w:rsidR="000E4521" w:rsidRPr="008915CD">
          <w:rPr>
            <w:rStyle w:val="Hyperlink"/>
            <w:noProof/>
          </w:rPr>
          <w:t>Technical Tool</w:t>
        </w:r>
        <w:r w:rsidR="000E4521">
          <w:rPr>
            <w:noProof/>
            <w:webHidden/>
          </w:rPr>
          <w:tab/>
        </w:r>
        <w:r w:rsidR="000E4521">
          <w:rPr>
            <w:noProof/>
            <w:webHidden/>
          </w:rPr>
          <w:fldChar w:fldCharType="begin"/>
        </w:r>
        <w:r w:rsidR="000E4521">
          <w:rPr>
            <w:noProof/>
            <w:webHidden/>
          </w:rPr>
          <w:instrText xml:space="preserve"> PAGEREF _Toc130450337 \h </w:instrText>
        </w:r>
        <w:r w:rsidR="000E4521">
          <w:rPr>
            <w:noProof/>
            <w:webHidden/>
          </w:rPr>
        </w:r>
        <w:r w:rsidR="000E4521">
          <w:rPr>
            <w:noProof/>
            <w:webHidden/>
          </w:rPr>
          <w:fldChar w:fldCharType="separate"/>
        </w:r>
        <w:r w:rsidR="000E4521">
          <w:rPr>
            <w:noProof/>
            <w:webHidden/>
          </w:rPr>
          <w:t>6</w:t>
        </w:r>
        <w:r w:rsidR="000E4521">
          <w:rPr>
            <w:noProof/>
            <w:webHidden/>
          </w:rPr>
          <w:fldChar w:fldCharType="end"/>
        </w:r>
      </w:hyperlink>
    </w:p>
    <w:p w14:paraId="699316BA" w14:textId="4364E4DF"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38" w:history="1">
        <w:r w:rsidR="000E4521" w:rsidRPr="008915CD">
          <w:rPr>
            <w:rStyle w:val="Hyperlink"/>
            <w:bCs/>
            <w:noProof/>
          </w:rPr>
          <w:t>Study design</w:t>
        </w:r>
        <w:r w:rsidR="000E4521">
          <w:rPr>
            <w:noProof/>
            <w:webHidden/>
          </w:rPr>
          <w:tab/>
        </w:r>
        <w:r w:rsidR="000E4521">
          <w:rPr>
            <w:noProof/>
            <w:webHidden/>
          </w:rPr>
          <w:fldChar w:fldCharType="begin"/>
        </w:r>
        <w:r w:rsidR="000E4521">
          <w:rPr>
            <w:noProof/>
            <w:webHidden/>
          </w:rPr>
          <w:instrText xml:space="preserve"> PAGEREF _Toc130450338 \h </w:instrText>
        </w:r>
        <w:r w:rsidR="000E4521">
          <w:rPr>
            <w:noProof/>
            <w:webHidden/>
          </w:rPr>
        </w:r>
        <w:r w:rsidR="000E4521">
          <w:rPr>
            <w:noProof/>
            <w:webHidden/>
          </w:rPr>
          <w:fldChar w:fldCharType="separate"/>
        </w:r>
        <w:r w:rsidR="000E4521">
          <w:rPr>
            <w:noProof/>
            <w:webHidden/>
          </w:rPr>
          <w:t>7</w:t>
        </w:r>
        <w:r w:rsidR="000E4521">
          <w:rPr>
            <w:noProof/>
            <w:webHidden/>
          </w:rPr>
          <w:fldChar w:fldCharType="end"/>
        </w:r>
      </w:hyperlink>
    </w:p>
    <w:p w14:paraId="4ADBDA53" w14:textId="6687C4D3" w:rsidR="000E4521" w:rsidRDefault="0016085F">
      <w:pPr>
        <w:pStyle w:val="TOC1"/>
        <w:rPr>
          <w:rFonts w:asciiTheme="minorHAnsi" w:eastAsiaTheme="minorEastAsia" w:hAnsiTheme="minorHAnsi" w:cstheme="minorBidi"/>
          <w:b w:val="0"/>
          <w:noProof/>
          <w:color w:val="auto"/>
          <w:sz w:val="22"/>
          <w:szCs w:val="22"/>
          <w:lang w:val="en-US"/>
        </w:rPr>
      </w:pPr>
      <w:hyperlink w:anchor="_Toc130450339" w:history="1">
        <w:r w:rsidR="000E4521" w:rsidRPr="008915CD">
          <w:rPr>
            <w:rStyle w:val="Hyperlink"/>
            <w:noProof/>
          </w:rPr>
          <w:t>The conducted analyses, including all activities and their business</w:t>
        </w:r>
        <w:r w:rsidR="000E4521">
          <w:rPr>
            <w:noProof/>
            <w:webHidden/>
          </w:rPr>
          <w:tab/>
        </w:r>
        <w:r w:rsidR="000E4521">
          <w:rPr>
            <w:noProof/>
            <w:webHidden/>
          </w:rPr>
          <w:fldChar w:fldCharType="begin"/>
        </w:r>
        <w:r w:rsidR="000E4521">
          <w:rPr>
            <w:noProof/>
            <w:webHidden/>
          </w:rPr>
          <w:instrText xml:space="preserve"> PAGEREF _Toc130450339 \h </w:instrText>
        </w:r>
        <w:r w:rsidR="000E4521">
          <w:rPr>
            <w:noProof/>
            <w:webHidden/>
          </w:rPr>
        </w:r>
        <w:r w:rsidR="000E4521">
          <w:rPr>
            <w:noProof/>
            <w:webHidden/>
          </w:rPr>
          <w:fldChar w:fldCharType="separate"/>
        </w:r>
        <w:r w:rsidR="000E4521">
          <w:rPr>
            <w:noProof/>
            <w:webHidden/>
          </w:rPr>
          <w:t>8</w:t>
        </w:r>
        <w:r w:rsidR="000E4521">
          <w:rPr>
            <w:noProof/>
            <w:webHidden/>
          </w:rPr>
          <w:fldChar w:fldCharType="end"/>
        </w:r>
      </w:hyperlink>
    </w:p>
    <w:p w14:paraId="6F538C8C" w14:textId="6AD03CD3"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0" w:history="1">
        <w:r w:rsidR="000E4521" w:rsidRPr="008915CD">
          <w:rPr>
            <w:rStyle w:val="Hyperlink"/>
            <w:bCs/>
            <w:noProof/>
          </w:rPr>
          <w:t>Data Exploration</w:t>
        </w:r>
        <w:r w:rsidR="000E4521">
          <w:rPr>
            <w:noProof/>
            <w:webHidden/>
          </w:rPr>
          <w:tab/>
        </w:r>
        <w:r w:rsidR="000E4521">
          <w:rPr>
            <w:noProof/>
            <w:webHidden/>
          </w:rPr>
          <w:fldChar w:fldCharType="begin"/>
        </w:r>
        <w:r w:rsidR="000E4521">
          <w:rPr>
            <w:noProof/>
            <w:webHidden/>
          </w:rPr>
          <w:instrText xml:space="preserve"> PAGEREF _Toc130450340 \h </w:instrText>
        </w:r>
        <w:r w:rsidR="000E4521">
          <w:rPr>
            <w:noProof/>
            <w:webHidden/>
          </w:rPr>
        </w:r>
        <w:r w:rsidR="000E4521">
          <w:rPr>
            <w:noProof/>
            <w:webHidden/>
          </w:rPr>
          <w:fldChar w:fldCharType="separate"/>
        </w:r>
        <w:r w:rsidR="000E4521">
          <w:rPr>
            <w:noProof/>
            <w:webHidden/>
          </w:rPr>
          <w:t>8</w:t>
        </w:r>
        <w:r w:rsidR="000E4521">
          <w:rPr>
            <w:noProof/>
            <w:webHidden/>
          </w:rPr>
          <w:fldChar w:fldCharType="end"/>
        </w:r>
      </w:hyperlink>
    </w:p>
    <w:p w14:paraId="7343D45D" w14:textId="28A52839"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1" w:history="1">
        <w:r w:rsidR="000E4521" w:rsidRPr="008915CD">
          <w:rPr>
            <w:rStyle w:val="Hyperlink"/>
            <w:bCs/>
            <w:noProof/>
          </w:rPr>
          <w:t>Data cleaning &amp; preparation</w:t>
        </w:r>
        <w:r w:rsidR="000E4521">
          <w:rPr>
            <w:noProof/>
            <w:webHidden/>
          </w:rPr>
          <w:tab/>
        </w:r>
        <w:r w:rsidR="000E4521">
          <w:rPr>
            <w:noProof/>
            <w:webHidden/>
          </w:rPr>
          <w:fldChar w:fldCharType="begin"/>
        </w:r>
        <w:r w:rsidR="000E4521">
          <w:rPr>
            <w:noProof/>
            <w:webHidden/>
          </w:rPr>
          <w:instrText xml:space="preserve"> PAGEREF _Toc130450341 \h </w:instrText>
        </w:r>
        <w:r w:rsidR="000E4521">
          <w:rPr>
            <w:noProof/>
            <w:webHidden/>
          </w:rPr>
        </w:r>
        <w:r w:rsidR="000E4521">
          <w:rPr>
            <w:noProof/>
            <w:webHidden/>
          </w:rPr>
          <w:fldChar w:fldCharType="separate"/>
        </w:r>
        <w:r w:rsidR="000E4521">
          <w:rPr>
            <w:noProof/>
            <w:webHidden/>
          </w:rPr>
          <w:t>8</w:t>
        </w:r>
        <w:r w:rsidR="000E4521">
          <w:rPr>
            <w:noProof/>
            <w:webHidden/>
          </w:rPr>
          <w:fldChar w:fldCharType="end"/>
        </w:r>
      </w:hyperlink>
    </w:p>
    <w:p w14:paraId="0C36D738" w14:textId="45D20D88"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2" w:history="1">
        <w:r w:rsidR="000E4521" w:rsidRPr="008915CD">
          <w:rPr>
            <w:rStyle w:val="Hyperlink"/>
            <w:bCs/>
            <w:noProof/>
          </w:rPr>
          <w:t>Feature selection</w:t>
        </w:r>
        <w:r w:rsidR="000E4521">
          <w:rPr>
            <w:noProof/>
            <w:webHidden/>
          </w:rPr>
          <w:tab/>
        </w:r>
        <w:r w:rsidR="000E4521">
          <w:rPr>
            <w:noProof/>
            <w:webHidden/>
          </w:rPr>
          <w:fldChar w:fldCharType="begin"/>
        </w:r>
        <w:r w:rsidR="000E4521">
          <w:rPr>
            <w:noProof/>
            <w:webHidden/>
          </w:rPr>
          <w:instrText xml:space="preserve"> PAGEREF _Toc130450342 \h </w:instrText>
        </w:r>
        <w:r w:rsidR="000E4521">
          <w:rPr>
            <w:noProof/>
            <w:webHidden/>
          </w:rPr>
        </w:r>
        <w:r w:rsidR="000E4521">
          <w:rPr>
            <w:noProof/>
            <w:webHidden/>
          </w:rPr>
          <w:fldChar w:fldCharType="separate"/>
        </w:r>
        <w:r w:rsidR="000E4521">
          <w:rPr>
            <w:noProof/>
            <w:webHidden/>
          </w:rPr>
          <w:t>9</w:t>
        </w:r>
        <w:r w:rsidR="000E4521">
          <w:rPr>
            <w:noProof/>
            <w:webHidden/>
          </w:rPr>
          <w:fldChar w:fldCharType="end"/>
        </w:r>
      </w:hyperlink>
    </w:p>
    <w:p w14:paraId="2EEB3452" w14:textId="12B9DA6D" w:rsidR="000E4521" w:rsidRDefault="0016085F">
      <w:pPr>
        <w:pStyle w:val="TOC3"/>
        <w:tabs>
          <w:tab w:val="right" w:leader="dot" w:pos="9350"/>
        </w:tabs>
        <w:rPr>
          <w:rFonts w:asciiTheme="minorHAnsi" w:hAnsiTheme="minorHAnsi"/>
          <w:noProof/>
          <w:szCs w:val="22"/>
          <w:lang w:val="en-US"/>
        </w:rPr>
      </w:pPr>
      <w:hyperlink w:anchor="_Toc130450343" w:history="1">
        <w:r w:rsidR="000E4521" w:rsidRPr="008915CD">
          <w:rPr>
            <w:rStyle w:val="Hyperlink"/>
            <w:noProof/>
          </w:rPr>
          <w:t>Correlation</w:t>
        </w:r>
        <w:r w:rsidR="000E4521">
          <w:rPr>
            <w:noProof/>
            <w:webHidden/>
          </w:rPr>
          <w:tab/>
        </w:r>
        <w:r w:rsidR="000E4521">
          <w:rPr>
            <w:noProof/>
            <w:webHidden/>
          </w:rPr>
          <w:fldChar w:fldCharType="begin"/>
        </w:r>
        <w:r w:rsidR="000E4521">
          <w:rPr>
            <w:noProof/>
            <w:webHidden/>
          </w:rPr>
          <w:instrText xml:space="preserve"> PAGEREF _Toc130450343 \h </w:instrText>
        </w:r>
        <w:r w:rsidR="000E4521">
          <w:rPr>
            <w:noProof/>
            <w:webHidden/>
          </w:rPr>
        </w:r>
        <w:r w:rsidR="000E4521">
          <w:rPr>
            <w:noProof/>
            <w:webHidden/>
          </w:rPr>
          <w:fldChar w:fldCharType="separate"/>
        </w:r>
        <w:r w:rsidR="000E4521">
          <w:rPr>
            <w:noProof/>
            <w:webHidden/>
          </w:rPr>
          <w:t>9</w:t>
        </w:r>
        <w:r w:rsidR="000E4521">
          <w:rPr>
            <w:noProof/>
            <w:webHidden/>
          </w:rPr>
          <w:fldChar w:fldCharType="end"/>
        </w:r>
      </w:hyperlink>
    </w:p>
    <w:p w14:paraId="1042F161" w14:textId="72B0018A" w:rsidR="000E4521" w:rsidRDefault="0016085F">
      <w:pPr>
        <w:pStyle w:val="TOC3"/>
        <w:tabs>
          <w:tab w:val="right" w:leader="dot" w:pos="9350"/>
        </w:tabs>
        <w:rPr>
          <w:rFonts w:asciiTheme="minorHAnsi" w:hAnsiTheme="minorHAnsi"/>
          <w:noProof/>
          <w:szCs w:val="22"/>
          <w:lang w:val="en-US"/>
        </w:rPr>
      </w:pPr>
      <w:hyperlink w:anchor="_Toc130450344" w:history="1">
        <w:r w:rsidR="000E4521" w:rsidRPr="008915CD">
          <w:rPr>
            <w:rStyle w:val="Hyperlink"/>
            <w:noProof/>
          </w:rPr>
          <w:t>Gain Ratio</w:t>
        </w:r>
        <w:r w:rsidR="000E4521">
          <w:rPr>
            <w:noProof/>
            <w:webHidden/>
          </w:rPr>
          <w:tab/>
        </w:r>
        <w:r w:rsidR="000E4521">
          <w:rPr>
            <w:noProof/>
            <w:webHidden/>
          </w:rPr>
          <w:fldChar w:fldCharType="begin"/>
        </w:r>
        <w:r w:rsidR="000E4521">
          <w:rPr>
            <w:noProof/>
            <w:webHidden/>
          </w:rPr>
          <w:instrText xml:space="preserve"> PAGEREF _Toc130450344 \h </w:instrText>
        </w:r>
        <w:r w:rsidR="000E4521">
          <w:rPr>
            <w:noProof/>
            <w:webHidden/>
          </w:rPr>
        </w:r>
        <w:r w:rsidR="000E4521">
          <w:rPr>
            <w:noProof/>
            <w:webHidden/>
          </w:rPr>
          <w:fldChar w:fldCharType="separate"/>
        </w:r>
        <w:r w:rsidR="000E4521">
          <w:rPr>
            <w:noProof/>
            <w:webHidden/>
          </w:rPr>
          <w:t>9</w:t>
        </w:r>
        <w:r w:rsidR="000E4521">
          <w:rPr>
            <w:noProof/>
            <w:webHidden/>
          </w:rPr>
          <w:fldChar w:fldCharType="end"/>
        </w:r>
      </w:hyperlink>
    </w:p>
    <w:p w14:paraId="7332C391" w14:textId="030F6D17"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5" w:history="1">
        <w:r w:rsidR="000E4521" w:rsidRPr="008915CD">
          <w:rPr>
            <w:rStyle w:val="Hyperlink"/>
            <w:bCs/>
            <w:noProof/>
          </w:rPr>
          <w:t>Scale data</w:t>
        </w:r>
        <w:r w:rsidR="000E4521">
          <w:rPr>
            <w:noProof/>
            <w:webHidden/>
          </w:rPr>
          <w:tab/>
        </w:r>
        <w:r w:rsidR="000E4521">
          <w:rPr>
            <w:noProof/>
            <w:webHidden/>
          </w:rPr>
          <w:fldChar w:fldCharType="begin"/>
        </w:r>
        <w:r w:rsidR="000E4521">
          <w:rPr>
            <w:noProof/>
            <w:webHidden/>
          </w:rPr>
          <w:instrText xml:space="preserve"> PAGEREF _Toc130450345 \h </w:instrText>
        </w:r>
        <w:r w:rsidR="000E4521">
          <w:rPr>
            <w:noProof/>
            <w:webHidden/>
          </w:rPr>
        </w:r>
        <w:r w:rsidR="000E4521">
          <w:rPr>
            <w:noProof/>
            <w:webHidden/>
          </w:rPr>
          <w:fldChar w:fldCharType="separate"/>
        </w:r>
        <w:r w:rsidR="000E4521">
          <w:rPr>
            <w:noProof/>
            <w:webHidden/>
          </w:rPr>
          <w:t>10</w:t>
        </w:r>
        <w:r w:rsidR="000E4521">
          <w:rPr>
            <w:noProof/>
            <w:webHidden/>
          </w:rPr>
          <w:fldChar w:fldCharType="end"/>
        </w:r>
      </w:hyperlink>
    </w:p>
    <w:p w14:paraId="7D858DC1" w14:textId="305CA4E5"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6" w:history="1">
        <w:r w:rsidR="000E4521" w:rsidRPr="008915CD">
          <w:rPr>
            <w:rStyle w:val="Hyperlink"/>
            <w:bCs/>
            <w:noProof/>
          </w:rPr>
          <w:t>Split the dataset</w:t>
        </w:r>
        <w:r w:rsidR="000E4521">
          <w:rPr>
            <w:noProof/>
            <w:webHidden/>
          </w:rPr>
          <w:tab/>
        </w:r>
        <w:r w:rsidR="000E4521">
          <w:rPr>
            <w:noProof/>
            <w:webHidden/>
          </w:rPr>
          <w:fldChar w:fldCharType="begin"/>
        </w:r>
        <w:r w:rsidR="000E4521">
          <w:rPr>
            <w:noProof/>
            <w:webHidden/>
          </w:rPr>
          <w:instrText xml:space="preserve"> PAGEREF _Toc130450346 \h </w:instrText>
        </w:r>
        <w:r w:rsidR="000E4521">
          <w:rPr>
            <w:noProof/>
            <w:webHidden/>
          </w:rPr>
        </w:r>
        <w:r w:rsidR="000E4521">
          <w:rPr>
            <w:noProof/>
            <w:webHidden/>
          </w:rPr>
          <w:fldChar w:fldCharType="separate"/>
        </w:r>
        <w:r w:rsidR="000E4521">
          <w:rPr>
            <w:noProof/>
            <w:webHidden/>
          </w:rPr>
          <w:t>11</w:t>
        </w:r>
        <w:r w:rsidR="000E4521">
          <w:rPr>
            <w:noProof/>
            <w:webHidden/>
          </w:rPr>
          <w:fldChar w:fldCharType="end"/>
        </w:r>
      </w:hyperlink>
    </w:p>
    <w:p w14:paraId="079C1D87" w14:textId="6720A503"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7" w:history="1">
        <w:r w:rsidR="000E4521" w:rsidRPr="008915CD">
          <w:rPr>
            <w:rStyle w:val="Hyperlink"/>
            <w:bCs/>
            <w:noProof/>
          </w:rPr>
          <w:t>Build models</w:t>
        </w:r>
        <w:r w:rsidR="000E4521">
          <w:rPr>
            <w:noProof/>
            <w:webHidden/>
          </w:rPr>
          <w:tab/>
        </w:r>
        <w:r w:rsidR="000E4521">
          <w:rPr>
            <w:noProof/>
            <w:webHidden/>
          </w:rPr>
          <w:fldChar w:fldCharType="begin"/>
        </w:r>
        <w:r w:rsidR="000E4521">
          <w:rPr>
            <w:noProof/>
            <w:webHidden/>
          </w:rPr>
          <w:instrText xml:space="preserve"> PAGEREF _Toc130450347 \h </w:instrText>
        </w:r>
        <w:r w:rsidR="000E4521">
          <w:rPr>
            <w:noProof/>
            <w:webHidden/>
          </w:rPr>
        </w:r>
        <w:r w:rsidR="000E4521">
          <w:rPr>
            <w:noProof/>
            <w:webHidden/>
          </w:rPr>
          <w:fldChar w:fldCharType="separate"/>
        </w:r>
        <w:r w:rsidR="000E4521">
          <w:rPr>
            <w:noProof/>
            <w:webHidden/>
          </w:rPr>
          <w:t>11</w:t>
        </w:r>
        <w:r w:rsidR="000E4521">
          <w:rPr>
            <w:noProof/>
            <w:webHidden/>
          </w:rPr>
          <w:fldChar w:fldCharType="end"/>
        </w:r>
      </w:hyperlink>
    </w:p>
    <w:p w14:paraId="0B2573A0" w14:textId="54B69D91"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8" w:history="1">
        <w:r w:rsidR="000E4521" w:rsidRPr="008915CD">
          <w:rPr>
            <w:rStyle w:val="Hyperlink"/>
            <w:bCs/>
            <w:noProof/>
          </w:rPr>
          <w:t>Evaluate models</w:t>
        </w:r>
        <w:r w:rsidR="000E4521">
          <w:rPr>
            <w:noProof/>
            <w:webHidden/>
          </w:rPr>
          <w:tab/>
        </w:r>
        <w:r w:rsidR="000E4521">
          <w:rPr>
            <w:noProof/>
            <w:webHidden/>
          </w:rPr>
          <w:fldChar w:fldCharType="begin"/>
        </w:r>
        <w:r w:rsidR="000E4521">
          <w:rPr>
            <w:noProof/>
            <w:webHidden/>
          </w:rPr>
          <w:instrText xml:space="preserve"> PAGEREF _Toc130450348 \h </w:instrText>
        </w:r>
        <w:r w:rsidR="000E4521">
          <w:rPr>
            <w:noProof/>
            <w:webHidden/>
          </w:rPr>
        </w:r>
        <w:r w:rsidR="000E4521">
          <w:rPr>
            <w:noProof/>
            <w:webHidden/>
          </w:rPr>
          <w:fldChar w:fldCharType="separate"/>
        </w:r>
        <w:r w:rsidR="000E4521">
          <w:rPr>
            <w:noProof/>
            <w:webHidden/>
          </w:rPr>
          <w:t>12</w:t>
        </w:r>
        <w:r w:rsidR="000E4521">
          <w:rPr>
            <w:noProof/>
            <w:webHidden/>
          </w:rPr>
          <w:fldChar w:fldCharType="end"/>
        </w:r>
      </w:hyperlink>
    </w:p>
    <w:p w14:paraId="36D181B7" w14:textId="5B8FA792"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49" w:history="1">
        <w:r w:rsidR="000E4521" w:rsidRPr="008915CD">
          <w:rPr>
            <w:rStyle w:val="Hyperlink"/>
            <w:bCs/>
            <w:noProof/>
          </w:rPr>
          <w:t>Repeat the process</w:t>
        </w:r>
        <w:r w:rsidR="000E4521">
          <w:rPr>
            <w:noProof/>
            <w:webHidden/>
          </w:rPr>
          <w:tab/>
        </w:r>
        <w:r w:rsidR="000E4521">
          <w:rPr>
            <w:noProof/>
            <w:webHidden/>
          </w:rPr>
          <w:fldChar w:fldCharType="begin"/>
        </w:r>
        <w:r w:rsidR="000E4521">
          <w:rPr>
            <w:noProof/>
            <w:webHidden/>
          </w:rPr>
          <w:instrText xml:space="preserve"> PAGEREF _Toc130450349 \h </w:instrText>
        </w:r>
        <w:r w:rsidR="000E4521">
          <w:rPr>
            <w:noProof/>
            <w:webHidden/>
          </w:rPr>
        </w:r>
        <w:r w:rsidR="000E4521">
          <w:rPr>
            <w:noProof/>
            <w:webHidden/>
          </w:rPr>
          <w:fldChar w:fldCharType="separate"/>
        </w:r>
        <w:r w:rsidR="000E4521">
          <w:rPr>
            <w:noProof/>
            <w:webHidden/>
          </w:rPr>
          <w:t>12</w:t>
        </w:r>
        <w:r w:rsidR="000E4521">
          <w:rPr>
            <w:noProof/>
            <w:webHidden/>
          </w:rPr>
          <w:fldChar w:fldCharType="end"/>
        </w:r>
      </w:hyperlink>
    </w:p>
    <w:p w14:paraId="1E6A12FD" w14:textId="72143BF6" w:rsidR="000E4521" w:rsidRDefault="0016085F">
      <w:pPr>
        <w:pStyle w:val="TOC1"/>
        <w:rPr>
          <w:rFonts w:asciiTheme="minorHAnsi" w:eastAsiaTheme="minorEastAsia" w:hAnsiTheme="minorHAnsi" w:cstheme="minorBidi"/>
          <w:b w:val="0"/>
          <w:noProof/>
          <w:color w:val="auto"/>
          <w:sz w:val="22"/>
          <w:szCs w:val="22"/>
          <w:lang w:val="en-US"/>
        </w:rPr>
      </w:pPr>
      <w:hyperlink w:anchor="_Toc130450350" w:history="1">
        <w:r w:rsidR="000E4521" w:rsidRPr="008915CD">
          <w:rPr>
            <w:rStyle w:val="Hyperlink"/>
            <w:noProof/>
          </w:rPr>
          <w:t>A list of all the findings, including a detailed interpretation of the results of the applied techniques</w:t>
        </w:r>
        <w:r w:rsidR="000E4521">
          <w:rPr>
            <w:noProof/>
            <w:webHidden/>
          </w:rPr>
          <w:tab/>
        </w:r>
        <w:r w:rsidR="000E4521">
          <w:rPr>
            <w:noProof/>
            <w:webHidden/>
          </w:rPr>
          <w:fldChar w:fldCharType="begin"/>
        </w:r>
        <w:r w:rsidR="000E4521">
          <w:rPr>
            <w:noProof/>
            <w:webHidden/>
          </w:rPr>
          <w:instrText xml:space="preserve"> PAGEREF _Toc130450350 \h </w:instrText>
        </w:r>
        <w:r w:rsidR="000E4521">
          <w:rPr>
            <w:noProof/>
            <w:webHidden/>
          </w:rPr>
        </w:r>
        <w:r w:rsidR="000E4521">
          <w:rPr>
            <w:noProof/>
            <w:webHidden/>
          </w:rPr>
          <w:fldChar w:fldCharType="separate"/>
        </w:r>
        <w:r w:rsidR="000E4521">
          <w:rPr>
            <w:noProof/>
            <w:webHidden/>
          </w:rPr>
          <w:t>13</w:t>
        </w:r>
        <w:r w:rsidR="000E4521">
          <w:rPr>
            <w:noProof/>
            <w:webHidden/>
          </w:rPr>
          <w:fldChar w:fldCharType="end"/>
        </w:r>
      </w:hyperlink>
    </w:p>
    <w:p w14:paraId="66672EA7" w14:textId="6E71C303"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51" w:history="1">
        <w:r w:rsidR="000E4521" w:rsidRPr="008915CD">
          <w:rPr>
            <w:rStyle w:val="Hyperlink"/>
            <w:bCs/>
            <w:noProof/>
          </w:rPr>
          <w:t>Correlation</w:t>
        </w:r>
        <w:r w:rsidR="000E4521">
          <w:rPr>
            <w:noProof/>
            <w:webHidden/>
          </w:rPr>
          <w:tab/>
        </w:r>
        <w:r w:rsidR="000E4521">
          <w:rPr>
            <w:noProof/>
            <w:webHidden/>
          </w:rPr>
          <w:fldChar w:fldCharType="begin"/>
        </w:r>
        <w:r w:rsidR="000E4521">
          <w:rPr>
            <w:noProof/>
            <w:webHidden/>
          </w:rPr>
          <w:instrText xml:space="preserve"> PAGEREF _Toc130450351 \h </w:instrText>
        </w:r>
        <w:r w:rsidR="000E4521">
          <w:rPr>
            <w:noProof/>
            <w:webHidden/>
          </w:rPr>
        </w:r>
        <w:r w:rsidR="000E4521">
          <w:rPr>
            <w:noProof/>
            <w:webHidden/>
          </w:rPr>
          <w:fldChar w:fldCharType="separate"/>
        </w:r>
        <w:r w:rsidR="000E4521">
          <w:rPr>
            <w:noProof/>
            <w:webHidden/>
          </w:rPr>
          <w:t>13</w:t>
        </w:r>
        <w:r w:rsidR="000E4521">
          <w:rPr>
            <w:noProof/>
            <w:webHidden/>
          </w:rPr>
          <w:fldChar w:fldCharType="end"/>
        </w:r>
      </w:hyperlink>
    </w:p>
    <w:p w14:paraId="1F75A618" w14:textId="3531D28D"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52" w:history="1">
        <w:r w:rsidR="000E4521" w:rsidRPr="008915CD">
          <w:rPr>
            <w:rStyle w:val="Hyperlink"/>
            <w:bCs/>
            <w:noProof/>
          </w:rPr>
          <w:t>Gain Ratio</w:t>
        </w:r>
        <w:r w:rsidR="000E4521">
          <w:rPr>
            <w:noProof/>
            <w:webHidden/>
          </w:rPr>
          <w:tab/>
        </w:r>
        <w:r w:rsidR="000E4521">
          <w:rPr>
            <w:noProof/>
            <w:webHidden/>
          </w:rPr>
          <w:fldChar w:fldCharType="begin"/>
        </w:r>
        <w:r w:rsidR="000E4521">
          <w:rPr>
            <w:noProof/>
            <w:webHidden/>
          </w:rPr>
          <w:instrText xml:space="preserve"> PAGEREF _Toc130450352 \h </w:instrText>
        </w:r>
        <w:r w:rsidR="000E4521">
          <w:rPr>
            <w:noProof/>
            <w:webHidden/>
          </w:rPr>
        </w:r>
        <w:r w:rsidR="000E4521">
          <w:rPr>
            <w:noProof/>
            <w:webHidden/>
          </w:rPr>
          <w:fldChar w:fldCharType="separate"/>
        </w:r>
        <w:r w:rsidR="000E4521">
          <w:rPr>
            <w:noProof/>
            <w:webHidden/>
          </w:rPr>
          <w:t>14</w:t>
        </w:r>
        <w:r w:rsidR="000E4521">
          <w:rPr>
            <w:noProof/>
            <w:webHidden/>
          </w:rPr>
          <w:fldChar w:fldCharType="end"/>
        </w:r>
      </w:hyperlink>
    </w:p>
    <w:p w14:paraId="7F71AFFF" w14:textId="229244E9"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53" w:history="1">
        <w:r w:rsidR="000E4521" w:rsidRPr="008915CD">
          <w:rPr>
            <w:rStyle w:val="Hyperlink"/>
            <w:bCs/>
            <w:noProof/>
          </w:rPr>
          <w:t>Combine methods</w:t>
        </w:r>
        <w:r w:rsidR="000E4521">
          <w:rPr>
            <w:noProof/>
            <w:webHidden/>
          </w:rPr>
          <w:tab/>
        </w:r>
        <w:r w:rsidR="000E4521">
          <w:rPr>
            <w:noProof/>
            <w:webHidden/>
          </w:rPr>
          <w:fldChar w:fldCharType="begin"/>
        </w:r>
        <w:r w:rsidR="000E4521">
          <w:rPr>
            <w:noProof/>
            <w:webHidden/>
          </w:rPr>
          <w:instrText xml:space="preserve"> PAGEREF _Toc130450353 \h </w:instrText>
        </w:r>
        <w:r w:rsidR="000E4521">
          <w:rPr>
            <w:noProof/>
            <w:webHidden/>
          </w:rPr>
        </w:r>
        <w:r w:rsidR="000E4521">
          <w:rPr>
            <w:noProof/>
            <w:webHidden/>
          </w:rPr>
          <w:fldChar w:fldCharType="separate"/>
        </w:r>
        <w:r w:rsidR="000E4521">
          <w:rPr>
            <w:noProof/>
            <w:webHidden/>
          </w:rPr>
          <w:t>15</w:t>
        </w:r>
        <w:r w:rsidR="000E4521">
          <w:rPr>
            <w:noProof/>
            <w:webHidden/>
          </w:rPr>
          <w:fldChar w:fldCharType="end"/>
        </w:r>
      </w:hyperlink>
    </w:p>
    <w:p w14:paraId="4779BC34" w14:textId="72260175"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54" w:history="1">
        <w:r w:rsidR="000E4521" w:rsidRPr="008915CD">
          <w:rPr>
            <w:rStyle w:val="Hyperlink"/>
            <w:bCs/>
            <w:noProof/>
          </w:rPr>
          <w:t>Evaluate models</w:t>
        </w:r>
        <w:r w:rsidR="000E4521">
          <w:rPr>
            <w:noProof/>
            <w:webHidden/>
          </w:rPr>
          <w:tab/>
        </w:r>
        <w:r w:rsidR="000E4521">
          <w:rPr>
            <w:noProof/>
            <w:webHidden/>
          </w:rPr>
          <w:fldChar w:fldCharType="begin"/>
        </w:r>
        <w:r w:rsidR="000E4521">
          <w:rPr>
            <w:noProof/>
            <w:webHidden/>
          </w:rPr>
          <w:instrText xml:space="preserve"> PAGEREF _Toc130450354 \h </w:instrText>
        </w:r>
        <w:r w:rsidR="000E4521">
          <w:rPr>
            <w:noProof/>
            <w:webHidden/>
          </w:rPr>
        </w:r>
        <w:r w:rsidR="000E4521">
          <w:rPr>
            <w:noProof/>
            <w:webHidden/>
          </w:rPr>
          <w:fldChar w:fldCharType="separate"/>
        </w:r>
        <w:r w:rsidR="000E4521">
          <w:rPr>
            <w:noProof/>
            <w:webHidden/>
          </w:rPr>
          <w:t>16</w:t>
        </w:r>
        <w:r w:rsidR="000E4521">
          <w:rPr>
            <w:noProof/>
            <w:webHidden/>
          </w:rPr>
          <w:fldChar w:fldCharType="end"/>
        </w:r>
      </w:hyperlink>
    </w:p>
    <w:p w14:paraId="2435E664" w14:textId="2CE806C9" w:rsidR="000E4521" w:rsidRDefault="0016085F">
      <w:pPr>
        <w:pStyle w:val="TOC3"/>
        <w:tabs>
          <w:tab w:val="right" w:leader="dot" w:pos="9350"/>
        </w:tabs>
        <w:rPr>
          <w:rFonts w:asciiTheme="minorHAnsi" w:hAnsiTheme="minorHAnsi"/>
          <w:noProof/>
          <w:szCs w:val="22"/>
          <w:lang w:val="en-US"/>
        </w:rPr>
      </w:pPr>
      <w:hyperlink w:anchor="_Toc130450355" w:history="1">
        <w:r w:rsidR="000E4521" w:rsidRPr="008915CD">
          <w:rPr>
            <w:rStyle w:val="Hyperlink"/>
            <w:noProof/>
          </w:rPr>
          <w:t>70%-30% Split</w:t>
        </w:r>
        <w:r w:rsidR="000E4521">
          <w:rPr>
            <w:noProof/>
            <w:webHidden/>
          </w:rPr>
          <w:tab/>
        </w:r>
        <w:r w:rsidR="000E4521">
          <w:rPr>
            <w:noProof/>
            <w:webHidden/>
          </w:rPr>
          <w:fldChar w:fldCharType="begin"/>
        </w:r>
        <w:r w:rsidR="000E4521">
          <w:rPr>
            <w:noProof/>
            <w:webHidden/>
          </w:rPr>
          <w:instrText xml:space="preserve"> PAGEREF _Toc130450355 \h </w:instrText>
        </w:r>
        <w:r w:rsidR="000E4521">
          <w:rPr>
            <w:noProof/>
            <w:webHidden/>
          </w:rPr>
        </w:r>
        <w:r w:rsidR="000E4521">
          <w:rPr>
            <w:noProof/>
            <w:webHidden/>
          </w:rPr>
          <w:fldChar w:fldCharType="separate"/>
        </w:r>
        <w:r w:rsidR="000E4521">
          <w:rPr>
            <w:noProof/>
            <w:webHidden/>
          </w:rPr>
          <w:t>16</w:t>
        </w:r>
        <w:r w:rsidR="000E4521">
          <w:rPr>
            <w:noProof/>
            <w:webHidden/>
          </w:rPr>
          <w:fldChar w:fldCharType="end"/>
        </w:r>
      </w:hyperlink>
    </w:p>
    <w:p w14:paraId="42D45974" w14:textId="7D44A879" w:rsidR="000E4521" w:rsidRDefault="0016085F">
      <w:pPr>
        <w:pStyle w:val="TOC3"/>
        <w:tabs>
          <w:tab w:val="right" w:leader="dot" w:pos="9350"/>
        </w:tabs>
        <w:rPr>
          <w:rFonts w:asciiTheme="minorHAnsi" w:hAnsiTheme="minorHAnsi"/>
          <w:noProof/>
          <w:szCs w:val="22"/>
          <w:lang w:val="en-US"/>
        </w:rPr>
      </w:pPr>
      <w:hyperlink w:anchor="_Toc130450356" w:history="1">
        <w:r w:rsidR="000E4521" w:rsidRPr="008915CD">
          <w:rPr>
            <w:rStyle w:val="Hyperlink"/>
            <w:noProof/>
          </w:rPr>
          <w:t>60%-40% Split</w:t>
        </w:r>
        <w:r w:rsidR="000E4521">
          <w:rPr>
            <w:noProof/>
            <w:webHidden/>
          </w:rPr>
          <w:tab/>
        </w:r>
        <w:r w:rsidR="000E4521">
          <w:rPr>
            <w:noProof/>
            <w:webHidden/>
          </w:rPr>
          <w:fldChar w:fldCharType="begin"/>
        </w:r>
        <w:r w:rsidR="000E4521">
          <w:rPr>
            <w:noProof/>
            <w:webHidden/>
          </w:rPr>
          <w:instrText xml:space="preserve"> PAGEREF _Toc130450356 \h </w:instrText>
        </w:r>
        <w:r w:rsidR="000E4521">
          <w:rPr>
            <w:noProof/>
            <w:webHidden/>
          </w:rPr>
        </w:r>
        <w:r w:rsidR="000E4521">
          <w:rPr>
            <w:noProof/>
            <w:webHidden/>
          </w:rPr>
          <w:fldChar w:fldCharType="separate"/>
        </w:r>
        <w:r w:rsidR="000E4521">
          <w:rPr>
            <w:noProof/>
            <w:webHidden/>
          </w:rPr>
          <w:t>17</w:t>
        </w:r>
        <w:r w:rsidR="000E4521">
          <w:rPr>
            <w:noProof/>
            <w:webHidden/>
          </w:rPr>
          <w:fldChar w:fldCharType="end"/>
        </w:r>
      </w:hyperlink>
    </w:p>
    <w:p w14:paraId="677889C9" w14:textId="3318C490" w:rsidR="000E4521" w:rsidRDefault="0016085F">
      <w:pPr>
        <w:pStyle w:val="TOC3"/>
        <w:tabs>
          <w:tab w:val="right" w:leader="dot" w:pos="9350"/>
        </w:tabs>
        <w:rPr>
          <w:rFonts w:asciiTheme="minorHAnsi" w:hAnsiTheme="minorHAnsi"/>
          <w:noProof/>
          <w:szCs w:val="22"/>
          <w:lang w:val="en-US"/>
        </w:rPr>
      </w:pPr>
      <w:hyperlink w:anchor="_Toc130450357" w:history="1">
        <w:r w:rsidR="000E4521" w:rsidRPr="008915CD">
          <w:rPr>
            <w:rStyle w:val="Hyperlink"/>
            <w:noProof/>
          </w:rPr>
          <w:t>80%-20% Split</w:t>
        </w:r>
        <w:r w:rsidR="000E4521">
          <w:rPr>
            <w:noProof/>
            <w:webHidden/>
          </w:rPr>
          <w:tab/>
        </w:r>
        <w:r w:rsidR="000E4521">
          <w:rPr>
            <w:noProof/>
            <w:webHidden/>
          </w:rPr>
          <w:fldChar w:fldCharType="begin"/>
        </w:r>
        <w:r w:rsidR="000E4521">
          <w:rPr>
            <w:noProof/>
            <w:webHidden/>
          </w:rPr>
          <w:instrText xml:space="preserve"> PAGEREF _Toc130450357 \h </w:instrText>
        </w:r>
        <w:r w:rsidR="000E4521">
          <w:rPr>
            <w:noProof/>
            <w:webHidden/>
          </w:rPr>
        </w:r>
        <w:r w:rsidR="000E4521">
          <w:rPr>
            <w:noProof/>
            <w:webHidden/>
          </w:rPr>
          <w:fldChar w:fldCharType="separate"/>
        </w:r>
        <w:r w:rsidR="000E4521">
          <w:rPr>
            <w:noProof/>
            <w:webHidden/>
          </w:rPr>
          <w:t>18</w:t>
        </w:r>
        <w:r w:rsidR="000E4521">
          <w:rPr>
            <w:noProof/>
            <w:webHidden/>
          </w:rPr>
          <w:fldChar w:fldCharType="end"/>
        </w:r>
      </w:hyperlink>
    </w:p>
    <w:p w14:paraId="164ACB46" w14:textId="55CB68AE" w:rsidR="000E4521" w:rsidRDefault="0016085F">
      <w:pPr>
        <w:pStyle w:val="TOC3"/>
        <w:tabs>
          <w:tab w:val="right" w:leader="dot" w:pos="9350"/>
        </w:tabs>
        <w:rPr>
          <w:rFonts w:asciiTheme="minorHAnsi" w:hAnsiTheme="minorHAnsi"/>
          <w:noProof/>
          <w:szCs w:val="22"/>
          <w:lang w:val="en-US"/>
        </w:rPr>
      </w:pPr>
      <w:hyperlink w:anchor="_Toc130450358" w:history="1">
        <w:r w:rsidR="000E4521" w:rsidRPr="008915CD">
          <w:rPr>
            <w:rStyle w:val="Hyperlink"/>
            <w:noProof/>
          </w:rPr>
          <w:t>Combination</w:t>
        </w:r>
        <w:r w:rsidR="000E4521">
          <w:rPr>
            <w:noProof/>
            <w:webHidden/>
          </w:rPr>
          <w:tab/>
        </w:r>
        <w:r w:rsidR="000E4521">
          <w:rPr>
            <w:noProof/>
            <w:webHidden/>
          </w:rPr>
          <w:fldChar w:fldCharType="begin"/>
        </w:r>
        <w:r w:rsidR="000E4521">
          <w:rPr>
            <w:noProof/>
            <w:webHidden/>
          </w:rPr>
          <w:instrText xml:space="preserve"> PAGEREF _Toc130450358 \h </w:instrText>
        </w:r>
        <w:r w:rsidR="000E4521">
          <w:rPr>
            <w:noProof/>
            <w:webHidden/>
          </w:rPr>
        </w:r>
        <w:r w:rsidR="000E4521">
          <w:rPr>
            <w:noProof/>
            <w:webHidden/>
          </w:rPr>
          <w:fldChar w:fldCharType="separate"/>
        </w:r>
        <w:r w:rsidR="000E4521">
          <w:rPr>
            <w:noProof/>
            <w:webHidden/>
          </w:rPr>
          <w:t>19</w:t>
        </w:r>
        <w:r w:rsidR="000E4521">
          <w:rPr>
            <w:noProof/>
            <w:webHidden/>
          </w:rPr>
          <w:fldChar w:fldCharType="end"/>
        </w:r>
      </w:hyperlink>
    </w:p>
    <w:p w14:paraId="4E64FB72" w14:textId="1E8BF78E"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59" w:history="1">
        <w:r w:rsidR="000E4521" w:rsidRPr="008915CD">
          <w:rPr>
            <w:rStyle w:val="Hyperlink"/>
            <w:bCs/>
            <w:noProof/>
          </w:rPr>
          <w:t>Repeat the process</w:t>
        </w:r>
        <w:r w:rsidR="000E4521">
          <w:rPr>
            <w:noProof/>
            <w:webHidden/>
          </w:rPr>
          <w:tab/>
        </w:r>
        <w:r w:rsidR="000E4521">
          <w:rPr>
            <w:noProof/>
            <w:webHidden/>
          </w:rPr>
          <w:fldChar w:fldCharType="begin"/>
        </w:r>
        <w:r w:rsidR="000E4521">
          <w:rPr>
            <w:noProof/>
            <w:webHidden/>
          </w:rPr>
          <w:instrText xml:space="preserve"> PAGEREF _Toc130450359 \h </w:instrText>
        </w:r>
        <w:r w:rsidR="000E4521">
          <w:rPr>
            <w:noProof/>
            <w:webHidden/>
          </w:rPr>
        </w:r>
        <w:r w:rsidR="000E4521">
          <w:rPr>
            <w:noProof/>
            <w:webHidden/>
          </w:rPr>
          <w:fldChar w:fldCharType="separate"/>
        </w:r>
        <w:r w:rsidR="000E4521">
          <w:rPr>
            <w:noProof/>
            <w:webHidden/>
          </w:rPr>
          <w:t>20</w:t>
        </w:r>
        <w:r w:rsidR="000E4521">
          <w:rPr>
            <w:noProof/>
            <w:webHidden/>
          </w:rPr>
          <w:fldChar w:fldCharType="end"/>
        </w:r>
      </w:hyperlink>
    </w:p>
    <w:p w14:paraId="130F150A" w14:textId="35C6E550"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60" w:history="1">
        <w:r w:rsidR="000E4521" w:rsidRPr="008915CD">
          <w:rPr>
            <w:rStyle w:val="Hyperlink"/>
            <w:bCs/>
            <w:noProof/>
          </w:rPr>
          <w:t>Models comparison</w:t>
        </w:r>
        <w:r w:rsidR="000E4521">
          <w:rPr>
            <w:noProof/>
            <w:webHidden/>
          </w:rPr>
          <w:tab/>
        </w:r>
        <w:r w:rsidR="000E4521">
          <w:rPr>
            <w:noProof/>
            <w:webHidden/>
          </w:rPr>
          <w:fldChar w:fldCharType="begin"/>
        </w:r>
        <w:r w:rsidR="000E4521">
          <w:rPr>
            <w:noProof/>
            <w:webHidden/>
          </w:rPr>
          <w:instrText xml:space="preserve"> PAGEREF _Toc130450360 \h </w:instrText>
        </w:r>
        <w:r w:rsidR="000E4521">
          <w:rPr>
            <w:noProof/>
            <w:webHidden/>
          </w:rPr>
        </w:r>
        <w:r w:rsidR="000E4521">
          <w:rPr>
            <w:noProof/>
            <w:webHidden/>
          </w:rPr>
          <w:fldChar w:fldCharType="separate"/>
        </w:r>
        <w:r w:rsidR="000E4521">
          <w:rPr>
            <w:noProof/>
            <w:webHidden/>
          </w:rPr>
          <w:t>23</w:t>
        </w:r>
        <w:r w:rsidR="000E4521">
          <w:rPr>
            <w:noProof/>
            <w:webHidden/>
          </w:rPr>
          <w:fldChar w:fldCharType="end"/>
        </w:r>
      </w:hyperlink>
    </w:p>
    <w:p w14:paraId="44A6E531" w14:textId="6AC76E3D" w:rsidR="000E4521" w:rsidRDefault="0016085F">
      <w:pPr>
        <w:pStyle w:val="TOC1"/>
        <w:rPr>
          <w:rFonts w:asciiTheme="minorHAnsi" w:eastAsiaTheme="minorEastAsia" w:hAnsiTheme="minorHAnsi" w:cstheme="minorBidi"/>
          <w:b w:val="0"/>
          <w:noProof/>
          <w:color w:val="auto"/>
          <w:sz w:val="22"/>
          <w:szCs w:val="22"/>
          <w:lang w:val="en-US"/>
        </w:rPr>
      </w:pPr>
      <w:hyperlink w:anchor="_Toc130450361" w:history="1">
        <w:r w:rsidR="000E4521" w:rsidRPr="008915CD">
          <w:rPr>
            <w:rStyle w:val="Hyperlink"/>
            <w:noProof/>
          </w:rPr>
          <w:t>The shortcomings of the work and concluding remarks on the continuity of the work</w:t>
        </w:r>
        <w:r w:rsidR="000E4521">
          <w:rPr>
            <w:noProof/>
            <w:webHidden/>
          </w:rPr>
          <w:tab/>
        </w:r>
        <w:r w:rsidR="000E4521">
          <w:rPr>
            <w:noProof/>
            <w:webHidden/>
          </w:rPr>
          <w:fldChar w:fldCharType="begin"/>
        </w:r>
        <w:r w:rsidR="000E4521">
          <w:rPr>
            <w:noProof/>
            <w:webHidden/>
          </w:rPr>
          <w:instrText xml:space="preserve"> PAGEREF _Toc130450361 \h </w:instrText>
        </w:r>
        <w:r w:rsidR="000E4521">
          <w:rPr>
            <w:noProof/>
            <w:webHidden/>
          </w:rPr>
        </w:r>
        <w:r w:rsidR="000E4521">
          <w:rPr>
            <w:noProof/>
            <w:webHidden/>
          </w:rPr>
          <w:fldChar w:fldCharType="separate"/>
        </w:r>
        <w:r w:rsidR="000E4521">
          <w:rPr>
            <w:noProof/>
            <w:webHidden/>
          </w:rPr>
          <w:t>24</w:t>
        </w:r>
        <w:r w:rsidR="000E4521">
          <w:rPr>
            <w:noProof/>
            <w:webHidden/>
          </w:rPr>
          <w:fldChar w:fldCharType="end"/>
        </w:r>
      </w:hyperlink>
    </w:p>
    <w:p w14:paraId="51B36A5B" w14:textId="66B5C691"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62" w:history="1">
        <w:r w:rsidR="000E4521" w:rsidRPr="008915CD">
          <w:rPr>
            <w:rStyle w:val="Hyperlink"/>
            <w:noProof/>
          </w:rPr>
          <w:t>I</w:t>
        </w:r>
        <w:r w:rsidR="000E4521" w:rsidRPr="008915CD">
          <w:rPr>
            <w:rStyle w:val="Hyperlink"/>
            <w:bCs/>
            <w:noProof/>
          </w:rPr>
          <w:t>mbalanced</w:t>
        </w:r>
        <w:r w:rsidR="000E4521">
          <w:rPr>
            <w:noProof/>
            <w:webHidden/>
          </w:rPr>
          <w:tab/>
        </w:r>
        <w:r w:rsidR="000E4521">
          <w:rPr>
            <w:noProof/>
            <w:webHidden/>
          </w:rPr>
          <w:fldChar w:fldCharType="begin"/>
        </w:r>
        <w:r w:rsidR="000E4521">
          <w:rPr>
            <w:noProof/>
            <w:webHidden/>
          </w:rPr>
          <w:instrText xml:space="preserve"> PAGEREF _Toc130450362 \h </w:instrText>
        </w:r>
        <w:r w:rsidR="000E4521">
          <w:rPr>
            <w:noProof/>
            <w:webHidden/>
          </w:rPr>
        </w:r>
        <w:r w:rsidR="000E4521">
          <w:rPr>
            <w:noProof/>
            <w:webHidden/>
          </w:rPr>
          <w:fldChar w:fldCharType="separate"/>
        </w:r>
        <w:r w:rsidR="000E4521">
          <w:rPr>
            <w:noProof/>
            <w:webHidden/>
          </w:rPr>
          <w:t>24</w:t>
        </w:r>
        <w:r w:rsidR="000E4521">
          <w:rPr>
            <w:noProof/>
            <w:webHidden/>
          </w:rPr>
          <w:fldChar w:fldCharType="end"/>
        </w:r>
      </w:hyperlink>
    </w:p>
    <w:p w14:paraId="6B0411ED" w14:textId="48EBB864" w:rsidR="000E4521" w:rsidRDefault="0016085F">
      <w:pPr>
        <w:pStyle w:val="TOC2"/>
        <w:tabs>
          <w:tab w:val="right" w:leader="dot" w:pos="9350"/>
        </w:tabs>
        <w:rPr>
          <w:rFonts w:asciiTheme="minorHAnsi" w:eastAsiaTheme="minorEastAsia" w:hAnsiTheme="minorHAnsi" w:cstheme="minorBidi"/>
          <w:noProof/>
          <w:color w:val="auto"/>
          <w:sz w:val="22"/>
          <w:szCs w:val="22"/>
          <w:lang w:val="en-US"/>
        </w:rPr>
      </w:pPr>
      <w:hyperlink w:anchor="_Toc130450363" w:history="1">
        <w:r w:rsidR="000E4521" w:rsidRPr="008915CD">
          <w:rPr>
            <w:rStyle w:val="Hyperlink"/>
            <w:noProof/>
          </w:rPr>
          <w:t>Skewed data</w:t>
        </w:r>
        <w:r w:rsidR="000E4521">
          <w:rPr>
            <w:noProof/>
            <w:webHidden/>
          </w:rPr>
          <w:tab/>
        </w:r>
        <w:r w:rsidR="000E4521">
          <w:rPr>
            <w:noProof/>
            <w:webHidden/>
          </w:rPr>
          <w:fldChar w:fldCharType="begin"/>
        </w:r>
        <w:r w:rsidR="000E4521">
          <w:rPr>
            <w:noProof/>
            <w:webHidden/>
          </w:rPr>
          <w:instrText xml:space="preserve"> PAGEREF _Toc130450363 \h </w:instrText>
        </w:r>
        <w:r w:rsidR="000E4521">
          <w:rPr>
            <w:noProof/>
            <w:webHidden/>
          </w:rPr>
        </w:r>
        <w:r w:rsidR="000E4521">
          <w:rPr>
            <w:noProof/>
            <w:webHidden/>
          </w:rPr>
          <w:fldChar w:fldCharType="separate"/>
        </w:r>
        <w:r w:rsidR="000E4521">
          <w:rPr>
            <w:noProof/>
            <w:webHidden/>
          </w:rPr>
          <w:t>24</w:t>
        </w:r>
        <w:r w:rsidR="000E4521">
          <w:rPr>
            <w:noProof/>
            <w:webHidden/>
          </w:rPr>
          <w:fldChar w:fldCharType="end"/>
        </w:r>
      </w:hyperlink>
    </w:p>
    <w:p w14:paraId="1630AE61" w14:textId="1C46EDB5" w:rsidR="000E4521" w:rsidRDefault="0016085F">
      <w:pPr>
        <w:pStyle w:val="TOC1"/>
        <w:rPr>
          <w:rFonts w:asciiTheme="minorHAnsi" w:eastAsiaTheme="minorEastAsia" w:hAnsiTheme="minorHAnsi" w:cstheme="minorBidi"/>
          <w:b w:val="0"/>
          <w:noProof/>
          <w:color w:val="auto"/>
          <w:sz w:val="22"/>
          <w:szCs w:val="22"/>
          <w:lang w:val="en-US"/>
        </w:rPr>
      </w:pPr>
      <w:hyperlink w:anchor="_Toc130450364" w:history="1">
        <w:r w:rsidR="000E4521" w:rsidRPr="008915CD">
          <w:rPr>
            <w:rStyle w:val="Hyperlink"/>
            <w:noProof/>
          </w:rPr>
          <w:t>Reference</w:t>
        </w:r>
        <w:r w:rsidR="000E4521">
          <w:rPr>
            <w:noProof/>
            <w:webHidden/>
          </w:rPr>
          <w:tab/>
        </w:r>
        <w:r w:rsidR="000E4521">
          <w:rPr>
            <w:noProof/>
            <w:webHidden/>
          </w:rPr>
          <w:fldChar w:fldCharType="begin"/>
        </w:r>
        <w:r w:rsidR="000E4521">
          <w:rPr>
            <w:noProof/>
            <w:webHidden/>
          </w:rPr>
          <w:instrText xml:space="preserve"> PAGEREF _Toc130450364 \h </w:instrText>
        </w:r>
        <w:r w:rsidR="000E4521">
          <w:rPr>
            <w:noProof/>
            <w:webHidden/>
          </w:rPr>
        </w:r>
        <w:r w:rsidR="000E4521">
          <w:rPr>
            <w:noProof/>
            <w:webHidden/>
          </w:rPr>
          <w:fldChar w:fldCharType="separate"/>
        </w:r>
        <w:r w:rsidR="000E4521">
          <w:rPr>
            <w:noProof/>
            <w:webHidden/>
          </w:rPr>
          <w:t>25</w:t>
        </w:r>
        <w:r w:rsidR="000E4521">
          <w:rPr>
            <w:noProof/>
            <w:webHidden/>
          </w:rPr>
          <w:fldChar w:fldCharType="end"/>
        </w:r>
      </w:hyperlink>
    </w:p>
    <w:p w14:paraId="7C70F285" w14:textId="649E8DB0" w:rsidR="00811FE5" w:rsidRDefault="00A11CB1" w:rsidP="006C2040">
      <w:pPr>
        <w:sectPr w:rsidR="00811FE5" w:rsidSect="000C6039">
          <w:headerReference w:type="even" r:id="rId9"/>
          <w:headerReference w:type="default" r:id="rId10"/>
          <w:footerReference w:type="even" r:id="rId11"/>
          <w:footerReference w:type="default" r:id="rId12"/>
          <w:headerReference w:type="first" r:id="rId13"/>
          <w:footerReference w:type="first" r:id="rId14"/>
          <w:pgSz w:w="12240" w:h="15840"/>
          <w:pgMar w:top="2160" w:right="1440" w:bottom="2070" w:left="1440" w:header="709" w:footer="1003" w:gutter="0"/>
          <w:pgNumType w:start="1"/>
          <w:cols w:space="708"/>
          <w:titlePg/>
          <w:docGrid w:linePitch="360"/>
        </w:sectPr>
      </w:pPr>
      <w:r>
        <w:rPr>
          <w:rFonts w:eastAsiaTheme="majorEastAsia" w:cstheme="majorBidi"/>
          <w:b/>
          <w:bCs/>
          <w:color w:val="000000" w:themeColor="text1"/>
          <w:sz w:val="24"/>
          <w:szCs w:val="26"/>
        </w:rPr>
        <w:fldChar w:fldCharType="end"/>
      </w:r>
    </w:p>
    <w:p w14:paraId="1414CDBB" w14:textId="22E8F17A" w:rsidR="00297C4C" w:rsidRDefault="004E54C4" w:rsidP="00595F22">
      <w:pPr>
        <w:pStyle w:val="Heading1"/>
      </w:pPr>
      <w:bookmarkStart w:id="0" w:name="_Toc130450324"/>
      <w:r>
        <w:lastRenderedPageBreak/>
        <w:t>Research Questions</w:t>
      </w:r>
      <w:bookmarkEnd w:id="0"/>
    </w:p>
    <w:p w14:paraId="1AAF0DEB" w14:textId="71FB50AC" w:rsidR="000C6039" w:rsidRDefault="000C6039" w:rsidP="004E54C4">
      <w:bookmarkStart w:id="1" w:name="_Toc442773185"/>
    </w:p>
    <w:p w14:paraId="7F3EE5FE" w14:textId="56E1D0EF" w:rsidR="00BC7C69" w:rsidRDefault="00BC7C69" w:rsidP="000F4B8D">
      <w:pPr>
        <w:pStyle w:val="Heading2"/>
        <w:rPr>
          <w:bCs/>
        </w:rPr>
      </w:pPr>
      <w:bookmarkStart w:id="2" w:name="_Hlk130384983"/>
      <w:bookmarkStart w:id="3" w:name="_Toc130450325"/>
      <w:r>
        <w:rPr>
          <w:bCs/>
        </w:rPr>
        <w:t>M</w:t>
      </w:r>
      <w:r w:rsidRPr="00BC7C69">
        <w:rPr>
          <w:bCs/>
        </w:rPr>
        <w:t>alignant or benign</w:t>
      </w:r>
      <w:bookmarkEnd w:id="2"/>
      <w:r>
        <w:rPr>
          <w:bCs/>
        </w:rPr>
        <w:t>?</w:t>
      </w:r>
      <w:bookmarkEnd w:id="3"/>
    </w:p>
    <w:p w14:paraId="7A8363AE" w14:textId="595C881E" w:rsidR="00BC7C69" w:rsidRPr="000C6039" w:rsidRDefault="00BC7C69" w:rsidP="004E54C4">
      <w:pPr>
        <w:rPr>
          <w:sz w:val="24"/>
        </w:rPr>
      </w:pPr>
      <w:r>
        <w:rPr>
          <w:sz w:val="24"/>
        </w:rPr>
        <w:t xml:space="preserve">This is the main questions of this research. </w:t>
      </w:r>
      <w:r>
        <w:t>To answer it, I created and solved some questions to meet the target:</w:t>
      </w:r>
    </w:p>
    <w:p w14:paraId="48B5AB0A" w14:textId="0479DC29" w:rsidR="00FF768B" w:rsidRDefault="004E54C4" w:rsidP="000F4B8D">
      <w:pPr>
        <w:pStyle w:val="Heading2"/>
        <w:rPr>
          <w:bCs/>
        </w:rPr>
      </w:pPr>
      <w:bookmarkStart w:id="4" w:name="_Toc130450326"/>
      <w:bookmarkStart w:id="5" w:name="_Hlk129586547"/>
      <w:bookmarkEnd w:id="1"/>
      <w:r>
        <w:rPr>
          <w:bCs/>
        </w:rPr>
        <w:t>What technique should be used?</w:t>
      </w:r>
      <w:bookmarkEnd w:id="4"/>
    </w:p>
    <w:bookmarkEnd w:id="5"/>
    <w:p w14:paraId="7C6F8116" w14:textId="72B36619" w:rsidR="00FF768B" w:rsidRPr="00FF768B" w:rsidRDefault="004E54C4" w:rsidP="00FF768B">
      <w:r>
        <w:t>Machine Learning is the best choice. This technique is commonly used to make predictions as we have countless data in the real world and it is significantly growing everyday.</w:t>
      </w:r>
    </w:p>
    <w:p w14:paraId="42243C58" w14:textId="366948C4" w:rsidR="004E54C4" w:rsidRDefault="00166AA5" w:rsidP="000F4B8D">
      <w:pPr>
        <w:pStyle w:val="Heading2"/>
        <w:rPr>
          <w:bCs/>
        </w:rPr>
      </w:pPr>
      <w:bookmarkStart w:id="6" w:name="_Toc130450327"/>
      <w:r>
        <w:rPr>
          <w:bCs/>
        </w:rPr>
        <w:t>Which features should be chosen</w:t>
      </w:r>
      <w:r w:rsidR="004E54C4">
        <w:rPr>
          <w:bCs/>
        </w:rPr>
        <w:t>?</w:t>
      </w:r>
      <w:bookmarkEnd w:id="6"/>
    </w:p>
    <w:p w14:paraId="6D8341AD" w14:textId="365C6F77" w:rsidR="00DC17D3" w:rsidRDefault="003A6C28" w:rsidP="004E54C4">
      <w:r>
        <w:t xml:space="preserve">Real world data is always messy. </w:t>
      </w:r>
      <w:r w:rsidR="00A6565F">
        <w:t>I</w:t>
      </w:r>
      <w:r>
        <w:t xml:space="preserve"> need to clean it up, filter out the noise and choose the right features before use. This can improve the performance of models and avoid overfitting / underfitting.</w:t>
      </w:r>
    </w:p>
    <w:p w14:paraId="2DA1F5FE" w14:textId="29E57F35" w:rsidR="00CA265E" w:rsidRDefault="00CA265E" w:rsidP="000F4B8D">
      <w:pPr>
        <w:pStyle w:val="Heading2"/>
        <w:rPr>
          <w:bCs/>
        </w:rPr>
      </w:pPr>
      <w:bookmarkStart w:id="7" w:name="_Toc130450328"/>
      <w:r>
        <w:rPr>
          <w:bCs/>
        </w:rPr>
        <w:t>Which algorithm (model) should be applied?</w:t>
      </w:r>
      <w:bookmarkEnd w:id="7"/>
    </w:p>
    <w:p w14:paraId="2A77866A" w14:textId="57AF6FCD" w:rsidR="003A6C28" w:rsidRDefault="006B2EC4" w:rsidP="004E54C4">
      <w:r>
        <w:t>Choosing the best model is not easy. But I can feed them all and compare their performances.</w:t>
      </w:r>
      <w:r w:rsidR="00A6565F">
        <w:t xml:space="preserve"> The one with highest score will be my final model.</w:t>
      </w:r>
    </w:p>
    <w:p w14:paraId="0060FE7E" w14:textId="240FD448" w:rsidR="00466F01" w:rsidRDefault="00466F01" w:rsidP="004E54C4"/>
    <w:p w14:paraId="0E4FA3F4" w14:textId="205188AE" w:rsidR="00466F01" w:rsidRDefault="00466F01" w:rsidP="004E54C4"/>
    <w:p w14:paraId="72F54829" w14:textId="46DE3BA3" w:rsidR="00466F01" w:rsidRDefault="00466F01" w:rsidP="004E54C4"/>
    <w:p w14:paraId="56A2C809" w14:textId="3DE0E9B8" w:rsidR="00466F01" w:rsidRDefault="00466F01" w:rsidP="004E54C4"/>
    <w:p w14:paraId="7873199F" w14:textId="72AAEA89" w:rsidR="00466F01" w:rsidRDefault="00466F01" w:rsidP="004E54C4"/>
    <w:p w14:paraId="21F47AB0" w14:textId="3B138196" w:rsidR="00466F01" w:rsidRDefault="00466F01" w:rsidP="004E54C4"/>
    <w:p w14:paraId="765F348D" w14:textId="3D6FF5FD" w:rsidR="00466F01" w:rsidRDefault="00466F01" w:rsidP="004E54C4"/>
    <w:p w14:paraId="0B3CD2FD" w14:textId="3776F2DA" w:rsidR="00466F01" w:rsidRDefault="00466F01" w:rsidP="004E54C4"/>
    <w:p w14:paraId="694F5ED9" w14:textId="24F699E1" w:rsidR="00466F01" w:rsidRDefault="00466F01" w:rsidP="004E54C4"/>
    <w:p w14:paraId="237A078F" w14:textId="1B80C2FB" w:rsidR="00466F01" w:rsidRDefault="00466F01" w:rsidP="004E54C4"/>
    <w:p w14:paraId="35C4DC58" w14:textId="5C45E88B" w:rsidR="00466F01" w:rsidRDefault="00466F01" w:rsidP="004E54C4"/>
    <w:p w14:paraId="3F5B8350" w14:textId="34C96C67" w:rsidR="00466F01" w:rsidRDefault="00466F01" w:rsidP="004E54C4"/>
    <w:p w14:paraId="6367950E" w14:textId="271FE7B6" w:rsidR="00466F01" w:rsidRDefault="00466F01" w:rsidP="00466F01">
      <w:pPr>
        <w:pStyle w:val="Heading1"/>
      </w:pPr>
      <w:bookmarkStart w:id="8" w:name="_Toc130450329"/>
      <w:r>
        <w:lastRenderedPageBreak/>
        <w:t>The main contribution of the work compared to past research</w:t>
      </w:r>
      <w:bookmarkEnd w:id="8"/>
    </w:p>
    <w:p w14:paraId="7B8884F8" w14:textId="21880FFE" w:rsidR="00230A3A" w:rsidRDefault="00230A3A" w:rsidP="000F4B8D">
      <w:pPr>
        <w:pStyle w:val="Heading2"/>
        <w:rPr>
          <w:bCs/>
        </w:rPr>
      </w:pPr>
      <w:bookmarkStart w:id="9" w:name="_Toc130450330"/>
      <w:r>
        <w:rPr>
          <w:bCs/>
        </w:rPr>
        <w:t>Algorisms</w:t>
      </w:r>
      <w:bookmarkEnd w:id="9"/>
    </w:p>
    <w:p w14:paraId="7BDA54CB" w14:textId="33470279" w:rsidR="00230A3A" w:rsidRDefault="00230A3A" w:rsidP="00230A3A">
      <w:r>
        <w:t>Past researches used few algorisms to build models such as SVM, KNN and Decision Tree. I use</w:t>
      </w:r>
      <w:r w:rsidR="00B069DD">
        <w:t>d</w:t>
      </w:r>
      <w:r>
        <w:t xml:space="preserve"> more like Logistic Regression, Random Forest, Gaussian Naïve Bayes and so on. So that I </w:t>
      </w:r>
      <w:r w:rsidR="00B069DD">
        <w:t>had</w:t>
      </w:r>
      <w:r>
        <w:t xml:space="preserve"> more models to compare the performances.</w:t>
      </w:r>
    </w:p>
    <w:p w14:paraId="45503B5C" w14:textId="7E38E91F" w:rsidR="00230A3A" w:rsidRDefault="00230A3A" w:rsidP="000F4B8D">
      <w:pPr>
        <w:pStyle w:val="Heading2"/>
        <w:rPr>
          <w:bCs/>
        </w:rPr>
      </w:pPr>
      <w:bookmarkStart w:id="10" w:name="_Toc130450331"/>
      <w:r>
        <w:rPr>
          <w:bCs/>
        </w:rPr>
        <w:t>Feature Selection</w:t>
      </w:r>
      <w:bookmarkEnd w:id="10"/>
    </w:p>
    <w:p w14:paraId="68545866" w14:textId="68BB4FDA" w:rsidR="00230A3A" w:rsidRDefault="007B2FD4" w:rsidP="00230A3A">
      <w:r>
        <w:t xml:space="preserve">Past researches used single method for feature selection such as correlation, information gain or gain ratio. I </w:t>
      </w:r>
      <w:r w:rsidR="00B069DD">
        <w:t xml:space="preserve">used </w:t>
      </w:r>
      <w:r>
        <w:t xml:space="preserve">a combination of these methods to choose features. It </w:t>
      </w:r>
      <w:r w:rsidR="00B069DD">
        <w:t>was</w:t>
      </w:r>
      <w:r>
        <w:t xml:space="preserve"> probably better than a single one.</w:t>
      </w:r>
    </w:p>
    <w:p w14:paraId="0A300878" w14:textId="79EA6F58" w:rsidR="00D814D7" w:rsidRDefault="00D814D7" w:rsidP="000F4B8D">
      <w:pPr>
        <w:pStyle w:val="Heading2"/>
        <w:rPr>
          <w:bCs/>
        </w:rPr>
      </w:pPr>
      <w:bookmarkStart w:id="11" w:name="_Toc130450332"/>
      <w:r>
        <w:rPr>
          <w:bCs/>
        </w:rPr>
        <w:t>Scale</w:t>
      </w:r>
      <w:bookmarkEnd w:id="11"/>
    </w:p>
    <w:p w14:paraId="74F3478B" w14:textId="12ADDFC4" w:rsidR="00D814D7" w:rsidRDefault="00D814D7" w:rsidP="00230A3A">
      <w:r>
        <w:t>Past researches did not scale data before fit models. Scaling data is important as not all the features at the same level. It significantly affected the performances of some models without scaling like Logistic Regression and KNN.</w:t>
      </w:r>
    </w:p>
    <w:p w14:paraId="5FD0D061" w14:textId="77777777" w:rsidR="00D814D7" w:rsidRDefault="00D814D7" w:rsidP="00230A3A"/>
    <w:p w14:paraId="5CB9325E" w14:textId="47CE320A" w:rsidR="003D2489" w:rsidRDefault="003D2489" w:rsidP="00230A3A"/>
    <w:p w14:paraId="4C628711" w14:textId="7AE4846B" w:rsidR="003D2489" w:rsidRDefault="003D2489" w:rsidP="00230A3A"/>
    <w:p w14:paraId="2BB8F6A2" w14:textId="71DA5EC5" w:rsidR="003D2489" w:rsidRDefault="003D2489" w:rsidP="00230A3A"/>
    <w:p w14:paraId="61729510" w14:textId="03CD7D6E" w:rsidR="003D2489" w:rsidRDefault="003D2489" w:rsidP="00230A3A"/>
    <w:p w14:paraId="7D5186AD" w14:textId="3BA89103" w:rsidR="003D2489" w:rsidRDefault="003D2489" w:rsidP="00230A3A"/>
    <w:p w14:paraId="4CCFE4CC" w14:textId="5E89559A" w:rsidR="003D2489" w:rsidRDefault="003D2489" w:rsidP="00230A3A"/>
    <w:p w14:paraId="55A5D993" w14:textId="5698B411" w:rsidR="003D2489" w:rsidRDefault="003D2489" w:rsidP="00230A3A"/>
    <w:p w14:paraId="3B40DDF2" w14:textId="428F6AB9" w:rsidR="003D2489" w:rsidRDefault="003D2489" w:rsidP="00230A3A"/>
    <w:p w14:paraId="12FE24EF" w14:textId="3ADBA39D" w:rsidR="003D2489" w:rsidRDefault="003D2489" w:rsidP="00230A3A"/>
    <w:p w14:paraId="1720A01E" w14:textId="59AB6FD2" w:rsidR="003D2489" w:rsidRDefault="003D2489" w:rsidP="00230A3A"/>
    <w:p w14:paraId="20EDABB9" w14:textId="58E1A947" w:rsidR="003D2489" w:rsidRDefault="003D2489" w:rsidP="00230A3A"/>
    <w:p w14:paraId="6427F729" w14:textId="6C41CF16" w:rsidR="003D2489" w:rsidRDefault="003D2489" w:rsidP="00230A3A"/>
    <w:p w14:paraId="599A6B3E" w14:textId="141105EA" w:rsidR="003D2489" w:rsidRDefault="003D2489" w:rsidP="00230A3A"/>
    <w:p w14:paraId="7C159D71" w14:textId="3864E124" w:rsidR="003D2489" w:rsidRDefault="003D2489" w:rsidP="003D2489">
      <w:pPr>
        <w:pStyle w:val="Heading1"/>
      </w:pPr>
      <w:bookmarkStart w:id="12" w:name="_Toc130450333"/>
      <w:r>
        <w:lastRenderedPageBreak/>
        <w:t>The</w:t>
      </w:r>
      <w:r w:rsidRPr="003D2489">
        <w:t xml:space="preserve"> link to the GitHub repository where the source code files are checked in</w:t>
      </w:r>
      <w:bookmarkEnd w:id="12"/>
    </w:p>
    <w:p w14:paraId="47ED47F3" w14:textId="77777777" w:rsidR="0022184C" w:rsidRDefault="0022184C" w:rsidP="00230A3A"/>
    <w:p w14:paraId="6C1C940F" w14:textId="4A4804CF" w:rsidR="003D2489" w:rsidRDefault="003D2489" w:rsidP="00230A3A">
      <w:r>
        <w:t xml:space="preserve">Link: </w:t>
      </w:r>
      <w:hyperlink r:id="rId15" w:history="1">
        <w:r w:rsidRPr="003D2489">
          <w:rPr>
            <w:rStyle w:val="Hyperlink"/>
          </w:rPr>
          <w:t>https://github.com/checkming00/Ryerson_Final_Project</w:t>
        </w:r>
      </w:hyperlink>
    </w:p>
    <w:p w14:paraId="55932FF9" w14:textId="4B814EF5" w:rsidR="003D2489" w:rsidRDefault="003D2489" w:rsidP="00230A3A"/>
    <w:p w14:paraId="3ABEE798" w14:textId="1D997B5C" w:rsidR="00DE6A6B" w:rsidRDefault="00DE6A6B" w:rsidP="00230A3A">
      <w:r w:rsidRPr="00DE6A6B">
        <w:rPr>
          <w:noProof/>
        </w:rPr>
        <w:drawing>
          <wp:inline distT="0" distB="0" distL="0" distR="0" wp14:anchorId="424348E6" wp14:editId="2F2E4854">
            <wp:extent cx="5943600" cy="14903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490345"/>
                    </a:xfrm>
                    <a:prstGeom prst="rect">
                      <a:avLst/>
                    </a:prstGeom>
                  </pic:spPr>
                </pic:pic>
              </a:graphicData>
            </a:graphic>
          </wp:inline>
        </w:drawing>
      </w:r>
    </w:p>
    <w:p w14:paraId="241E3EC8" w14:textId="46B3B075" w:rsidR="00DE6A6B" w:rsidRDefault="00DE6A6B" w:rsidP="00230A3A"/>
    <w:p w14:paraId="76855D5B" w14:textId="11FDEC8F" w:rsidR="00DE6A6B" w:rsidRDefault="00DE6A6B" w:rsidP="00230A3A">
      <w:r>
        <w:t>“breast-cancer.csv” is the dataset file.</w:t>
      </w:r>
    </w:p>
    <w:p w14:paraId="5568DF4C" w14:textId="24B866AE" w:rsidR="00D814D7" w:rsidRDefault="0016085F" w:rsidP="00230A3A">
      <w:hyperlink r:id="rId17" w:history="1">
        <w:r w:rsidR="00D814D7" w:rsidRPr="00D814D7">
          <w:rPr>
            <w:rStyle w:val="Hyperlink"/>
          </w:rPr>
          <w:t>https://github.com/checkming00/Ryerson_Final_Project/blob/main/breast-cancer.csv</w:t>
        </w:r>
      </w:hyperlink>
    </w:p>
    <w:p w14:paraId="5147DB6E" w14:textId="77777777" w:rsidR="00D814D7" w:rsidRDefault="00D814D7" w:rsidP="00230A3A"/>
    <w:p w14:paraId="3392B4E9" w14:textId="52B7F8F5" w:rsidR="00DE6A6B" w:rsidRDefault="00DE6A6B" w:rsidP="00230A3A">
      <w:r>
        <w:t>“</w:t>
      </w:r>
      <w:proofErr w:type="spellStart"/>
      <w:r>
        <w:t>EDA.ipynb</w:t>
      </w:r>
      <w:proofErr w:type="spellEnd"/>
      <w:r>
        <w:t>” is the code file for data exploration.</w:t>
      </w:r>
    </w:p>
    <w:p w14:paraId="76D6C011" w14:textId="453E1790" w:rsidR="00D814D7" w:rsidRDefault="0016085F" w:rsidP="00230A3A">
      <w:hyperlink r:id="rId18" w:history="1">
        <w:r w:rsidR="00D814D7" w:rsidRPr="00D814D7">
          <w:rPr>
            <w:rStyle w:val="Hyperlink"/>
          </w:rPr>
          <w:t>https://github.com/checkming00/Ryerson_Final_Project/blob/main/EDA.ipynb</w:t>
        </w:r>
      </w:hyperlink>
    </w:p>
    <w:p w14:paraId="5972D092" w14:textId="77777777" w:rsidR="00D814D7" w:rsidRDefault="00D814D7" w:rsidP="00230A3A"/>
    <w:p w14:paraId="10AC3F0F" w14:textId="4AE32E54" w:rsidR="00DE6A6B" w:rsidRDefault="00DE6A6B" w:rsidP="00230A3A">
      <w:r>
        <w:t>“</w:t>
      </w:r>
      <w:proofErr w:type="spellStart"/>
      <w:r>
        <w:t>code.ipynb</w:t>
      </w:r>
      <w:proofErr w:type="spellEnd"/>
      <w:r>
        <w:t>” is the code file for the entire process of machine learning including cleaning, scaling, building models, training models, model evaluation and model compar</w:t>
      </w:r>
      <w:r w:rsidR="000E4521">
        <w:t>is</w:t>
      </w:r>
      <w:r>
        <w:t>on.</w:t>
      </w:r>
    </w:p>
    <w:p w14:paraId="730DB308" w14:textId="2E55ABC6" w:rsidR="00D814D7" w:rsidRDefault="0016085F" w:rsidP="00230A3A">
      <w:hyperlink r:id="rId19" w:history="1">
        <w:r w:rsidR="00D814D7" w:rsidRPr="00D814D7">
          <w:rPr>
            <w:rStyle w:val="Hyperlink"/>
          </w:rPr>
          <w:t>https://github.com/checkming00/Ryerson_Final_Project/blob/main/code.ipynb</w:t>
        </w:r>
      </w:hyperlink>
    </w:p>
    <w:p w14:paraId="27AB9423" w14:textId="77777777" w:rsidR="00D814D7" w:rsidRDefault="00D814D7" w:rsidP="00230A3A"/>
    <w:p w14:paraId="639A0120" w14:textId="7C5EC7F2" w:rsidR="00DE6A6B" w:rsidRDefault="00DE6A6B" w:rsidP="00230A3A">
      <w:r>
        <w:t>“code.html” is the output HTML format of “</w:t>
      </w:r>
      <w:proofErr w:type="spellStart"/>
      <w:r>
        <w:t>code.ipynb</w:t>
      </w:r>
      <w:proofErr w:type="spellEnd"/>
      <w:r>
        <w:t>”.</w:t>
      </w:r>
    </w:p>
    <w:p w14:paraId="5B2988D2" w14:textId="5F1385FB" w:rsidR="00D814D7" w:rsidRDefault="0016085F" w:rsidP="00230A3A">
      <w:hyperlink r:id="rId20" w:history="1">
        <w:r w:rsidR="00D814D7" w:rsidRPr="00D814D7">
          <w:rPr>
            <w:rStyle w:val="Hyperlink"/>
          </w:rPr>
          <w:t>https://github.com/checkming00/Ryerson_Final_Project/blob/main/code.html</w:t>
        </w:r>
      </w:hyperlink>
    </w:p>
    <w:p w14:paraId="3D804E21" w14:textId="7E422DF6" w:rsidR="003B75A8" w:rsidRDefault="003B75A8" w:rsidP="00230A3A"/>
    <w:p w14:paraId="5FEC4596" w14:textId="063682B5" w:rsidR="003B75A8" w:rsidRDefault="003B75A8" w:rsidP="00230A3A"/>
    <w:p w14:paraId="140DD7F6" w14:textId="7222B61B" w:rsidR="003B75A8" w:rsidRDefault="003B75A8" w:rsidP="00230A3A"/>
    <w:p w14:paraId="63202DA2" w14:textId="77BE2144" w:rsidR="003B75A8" w:rsidRDefault="003B75A8" w:rsidP="003B75A8">
      <w:pPr>
        <w:pStyle w:val="Heading1"/>
      </w:pPr>
      <w:bookmarkStart w:id="13" w:name="_Toc130450334"/>
      <w:r w:rsidRPr="003B75A8">
        <w:lastRenderedPageBreak/>
        <w:t>A more precise description of the applied methodology and the study design</w:t>
      </w:r>
      <w:bookmarkEnd w:id="13"/>
    </w:p>
    <w:p w14:paraId="6B39E9E8" w14:textId="5C479D48" w:rsidR="0022184C" w:rsidRDefault="0022184C" w:rsidP="000F4B8D">
      <w:pPr>
        <w:pStyle w:val="Heading2"/>
        <w:rPr>
          <w:bCs/>
        </w:rPr>
      </w:pPr>
      <w:bookmarkStart w:id="14" w:name="_Toc130450335"/>
      <w:r>
        <w:rPr>
          <w:bCs/>
        </w:rPr>
        <w:t>Applied methodology</w:t>
      </w:r>
      <w:bookmarkEnd w:id="14"/>
    </w:p>
    <w:p w14:paraId="10897D34" w14:textId="0594ED37" w:rsidR="00592037" w:rsidRPr="00592037" w:rsidRDefault="000F4B8D" w:rsidP="00592037">
      <w:pPr>
        <w:pStyle w:val="Heading3"/>
      </w:pPr>
      <w:bookmarkStart w:id="15" w:name="_Toc130450336"/>
      <w:r>
        <w:t>Methodology</w:t>
      </w:r>
      <w:bookmarkEnd w:id="15"/>
    </w:p>
    <w:p w14:paraId="4269B3D0" w14:textId="364FF6A5" w:rsidR="004B70F8" w:rsidRDefault="004B70F8" w:rsidP="004B70F8">
      <w:r>
        <w:t>Machine Learning is the methodology I chose.</w:t>
      </w:r>
      <w:r w:rsidR="00A929BD">
        <w:t xml:space="preserve"> It is a mutual technique for making predictions which is the best fit for this project.</w:t>
      </w:r>
      <w:r w:rsidR="00536582">
        <w:t xml:space="preserve"> </w:t>
      </w:r>
    </w:p>
    <w:p w14:paraId="34B5F920" w14:textId="0314BAD5" w:rsidR="000F4B8D" w:rsidRDefault="000F4B8D" w:rsidP="004B70F8">
      <w:r>
        <w:t>Machine Learning is based on history data and statistical algorisms. It uses history data and apply an appropriate algorism to fit models (or train models). The trained models then are able to make predictions while fit in new data.</w:t>
      </w:r>
    </w:p>
    <w:p w14:paraId="0F5C9432" w14:textId="51DDE7C7" w:rsidR="000F4B8D" w:rsidRPr="004B70F8" w:rsidRDefault="000F4B8D" w:rsidP="000F4B8D">
      <w:pPr>
        <w:pStyle w:val="Heading3"/>
      </w:pPr>
      <w:bookmarkStart w:id="16" w:name="_Toc130450337"/>
      <w:r>
        <w:t>Technical Tool</w:t>
      </w:r>
      <w:bookmarkEnd w:id="16"/>
    </w:p>
    <w:p w14:paraId="10FF3014" w14:textId="1B72E26E" w:rsidR="0022184C" w:rsidRDefault="00E671F7" w:rsidP="00227749">
      <w:r>
        <w:t xml:space="preserve">I used Python as the technical tool. Python is a popular programming language. It is commonly used in data science field because it is easy </w:t>
      </w:r>
      <w:r w:rsidR="00C80DE8">
        <w:t>and con</w:t>
      </w:r>
      <w:r w:rsidR="0000351F">
        <w:t>cis</w:t>
      </w:r>
      <w:r w:rsidR="00C80DE8">
        <w:t>e</w:t>
      </w:r>
      <w:r>
        <w:t>.</w:t>
      </w:r>
    </w:p>
    <w:p w14:paraId="1C448BC0" w14:textId="79295F0E" w:rsidR="00E671F7" w:rsidRDefault="00C80DE8" w:rsidP="00227749">
      <w:r>
        <w:t>I imported some external packages</w:t>
      </w:r>
      <w:r w:rsidR="00227749">
        <w:t>:</w:t>
      </w:r>
    </w:p>
    <w:p w14:paraId="2820962C" w14:textId="0F528A78" w:rsidR="00227749" w:rsidRDefault="00227749" w:rsidP="00227749">
      <w:pPr>
        <w:pStyle w:val="ListParagraph"/>
        <w:numPr>
          <w:ilvl w:val="0"/>
          <w:numId w:val="19"/>
        </w:numPr>
      </w:pPr>
      <w:r>
        <w:t>Pandas: Pandas is a powerful package. It can be used to manipulate 2-D data structure like spreadsheet in this project. Pandas helped me to explore and clean the data in just a few codes.</w:t>
      </w:r>
    </w:p>
    <w:p w14:paraId="6C96DDA8" w14:textId="77777777" w:rsidR="00C80DE8" w:rsidRDefault="00C80DE8" w:rsidP="00C80DE8">
      <w:pPr>
        <w:pStyle w:val="ListParagraph"/>
      </w:pPr>
    </w:p>
    <w:p w14:paraId="51DE881D" w14:textId="72C25B7B" w:rsidR="00227749" w:rsidRDefault="00227749" w:rsidP="00227749">
      <w:pPr>
        <w:pStyle w:val="ListParagraph"/>
        <w:numPr>
          <w:ilvl w:val="0"/>
          <w:numId w:val="19"/>
        </w:numPr>
      </w:pPr>
      <w:r>
        <w:t>Matplotlib and seaborn: Both packages are for visualization. They were applied in EDA report to create graphs. Which helped me to learn the dataset intuitively.</w:t>
      </w:r>
    </w:p>
    <w:p w14:paraId="1C65C2D6" w14:textId="77777777" w:rsidR="00C80DE8" w:rsidRDefault="00C80DE8" w:rsidP="00C80DE8">
      <w:pPr>
        <w:pStyle w:val="ListParagraph"/>
      </w:pPr>
    </w:p>
    <w:p w14:paraId="253C7BCA" w14:textId="77777777" w:rsidR="00C80DE8" w:rsidRDefault="00C80DE8" w:rsidP="00C80DE8">
      <w:pPr>
        <w:pStyle w:val="ListParagraph"/>
      </w:pPr>
    </w:p>
    <w:p w14:paraId="62F51537" w14:textId="249D6456" w:rsidR="00227749" w:rsidRDefault="00227749" w:rsidP="00227749">
      <w:pPr>
        <w:pStyle w:val="ListParagraph"/>
        <w:numPr>
          <w:ilvl w:val="0"/>
          <w:numId w:val="19"/>
        </w:numPr>
      </w:pPr>
      <w:proofErr w:type="spellStart"/>
      <w:r>
        <w:t>Sklearn</w:t>
      </w:r>
      <w:proofErr w:type="spellEnd"/>
      <w:r>
        <w:t xml:space="preserve">: Or scikit-learn. It is </w:t>
      </w:r>
      <w:r w:rsidR="002A1A20">
        <w:t xml:space="preserve">one of the most popular packages for machine learning. I used </w:t>
      </w:r>
      <w:proofErr w:type="spellStart"/>
      <w:r w:rsidR="002A1A20">
        <w:t>sklearn</w:t>
      </w:r>
      <w:proofErr w:type="spellEnd"/>
      <w:r w:rsidR="002A1A20">
        <w:t xml:space="preserve"> in my project to scale data, split data into training set and test, building models and evaluate models.</w:t>
      </w:r>
    </w:p>
    <w:p w14:paraId="451F02C5" w14:textId="77777777" w:rsidR="00C80DE8" w:rsidRDefault="00C80DE8" w:rsidP="00C80DE8">
      <w:pPr>
        <w:pStyle w:val="ListParagraph"/>
      </w:pPr>
    </w:p>
    <w:p w14:paraId="1EE3AC3B" w14:textId="140C97FD" w:rsidR="00605902" w:rsidRDefault="00C80DE8" w:rsidP="002A1A20">
      <w:pPr>
        <w:pStyle w:val="ListParagraph"/>
        <w:numPr>
          <w:ilvl w:val="0"/>
          <w:numId w:val="19"/>
        </w:numPr>
      </w:pPr>
      <w:proofErr w:type="spellStart"/>
      <w:r>
        <w:t>Numpy</w:t>
      </w:r>
      <w:proofErr w:type="spellEnd"/>
      <w:r>
        <w:t xml:space="preserve">: </w:t>
      </w:r>
      <w:proofErr w:type="spellStart"/>
      <w:r>
        <w:t>Numpy</w:t>
      </w:r>
      <w:proofErr w:type="spellEnd"/>
      <w:r>
        <w:t xml:space="preserve"> is a base of Pandas. It is used for array manipulation, math calculation and statistical calculation and so on.</w:t>
      </w:r>
    </w:p>
    <w:p w14:paraId="045F2C06" w14:textId="77777777" w:rsidR="0000351F" w:rsidRDefault="0000351F" w:rsidP="000B2D82">
      <w:pPr>
        <w:pStyle w:val="Heading2"/>
        <w:ind w:left="720"/>
        <w:rPr>
          <w:bCs/>
        </w:rPr>
      </w:pPr>
    </w:p>
    <w:p w14:paraId="7ADC95DF" w14:textId="77777777" w:rsidR="0000351F" w:rsidRDefault="0000351F" w:rsidP="000B2D82">
      <w:pPr>
        <w:pStyle w:val="Heading2"/>
        <w:ind w:left="720"/>
        <w:rPr>
          <w:bCs/>
        </w:rPr>
      </w:pPr>
    </w:p>
    <w:p w14:paraId="07AB0831" w14:textId="4765EB7C" w:rsidR="0000351F" w:rsidRDefault="0000351F" w:rsidP="0000351F">
      <w:pPr>
        <w:pStyle w:val="Heading2"/>
        <w:rPr>
          <w:bCs/>
        </w:rPr>
      </w:pPr>
    </w:p>
    <w:p w14:paraId="2C07C9EB" w14:textId="77777777" w:rsidR="0000351F" w:rsidRPr="0000351F" w:rsidRDefault="0000351F" w:rsidP="0000351F"/>
    <w:p w14:paraId="090086FC" w14:textId="4EEBB7D6" w:rsidR="002A1A20" w:rsidRDefault="002A1A20" w:rsidP="004D28BD">
      <w:pPr>
        <w:pStyle w:val="Heading2"/>
        <w:rPr>
          <w:bCs/>
        </w:rPr>
      </w:pPr>
      <w:bookmarkStart w:id="17" w:name="_Toc130450338"/>
      <w:r>
        <w:rPr>
          <w:bCs/>
        </w:rPr>
        <w:lastRenderedPageBreak/>
        <w:t>Study design</w:t>
      </w:r>
      <w:bookmarkEnd w:id="17"/>
    </w:p>
    <w:p w14:paraId="1DC77C84" w14:textId="5932C66B" w:rsidR="002A1A20" w:rsidRDefault="0000351F" w:rsidP="002A1A20">
      <w:r>
        <w:t>I followed the steps for the study design:</w:t>
      </w:r>
    </w:p>
    <w:p w14:paraId="0BF2CE9E" w14:textId="64CFBFBA" w:rsidR="0000351F" w:rsidRDefault="0000351F" w:rsidP="0000351F">
      <w:pPr>
        <w:pStyle w:val="ListParagraph"/>
        <w:numPr>
          <w:ilvl w:val="0"/>
          <w:numId w:val="22"/>
        </w:numPr>
      </w:pPr>
      <w:r>
        <w:t>Data import and cleaning (handle null value, drop noise, etc.)</w:t>
      </w:r>
    </w:p>
    <w:p w14:paraId="4BF0297C" w14:textId="77974E85" w:rsidR="0000351F" w:rsidRDefault="0000351F" w:rsidP="0000351F">
      <w:pPr>
        <w:pStyle w:val="ListParagraph"/>
        <w:numPr>
          <w:ilvl w:val="0"/>
          <w:numId w:val="22"/>
        </w:numPr>
      </w:pPr>
      <w:r>
        <w:t>Data transformation (convert data type, scale, feature selection)</w:t>
      </w:r>
    </w:p>
    <w:p w14:paraId="5AFC7AA4" w14:textId="14B0948F" w:rsidR="0000351F" w:rsidRDefault="0000351F" w:rsidP="0000351F">
      <w:pPr>
        <w:pStyle w:val="ListParagraph"/>
        <w:numPr>
          <w:ilvl w:val="0"/>
          <w:numId w:val="22"/>
        </w:numPr>
      </w:pPr>
      <w:r>
        <w:t>Split the dataset into training set and test set</w:t>
      </w:r>
    </w:p>
    <w:p w14:paraId="553FF1CA" w14:textId="2D258B18" w:rsidR="0000351F" w:rsidRDefault="0000351F" w:rsidP="0000351F">
      <w:pPr>
        <w:pStyle w:val="ListParagraph"/>
        <w:numPr>
          <w:ilvl w:val="0"/>
          <w:numId w:val="22"/>
        </w:numPr>
      </w:pPr>
      <w:r>
        <w:t>Create models applying algorisms</w:t>
      </w:r>
    </w:p>
    <w:p w14:paraId="1455D7C9" w14:textId="467F8AB8" w:rsidR="0000351F" w:rsidRDefault="0000351F" w:rsidP="0000351F">
      <w:pPr>
        <w:pStyle w:val="ListParagraph"/>
        <w:numPr>
          <w:ilvl w:val="0"/>
          <w:numId w:val="22"/>
        </w:numPr>
      </w:pPr>
      <w:r>
        <w:t>Use the training set to fit the models</w:t>
      </w:r>
    </w:p>
    <w:p w14:paraId="25F99979" w14:textId="3BAE3E35" w:rsidR="0000351F" w:rsidRDefault="0000351F" w:rsidP="0000351F">
      <w:pPr>
        <w:pStyle w:val="ListParagraph"/>
        <w:numPr>
          <w:ilvl w:val="0"/>
          <w:numId w:val="22"/>
        </w:numPr>
      </w:pPr>
      <w:r>
        <w:t>Use the test set to make predictions</w:t>
      </w:r>
    </w:p>
    <w:p w14:paraId="5EB2BA71" w14:textId="16CC5B29" w:rsidR="0000351F" w:rsidRDefault="0000351F" w:rsidP="0000351F">
      <w:pPr>
        <w:pStyle w:val="ListParagraph"/>
        <w:numPr>
          <w:ilvl w:val="0"/>
          <w:numId w:val="22"/>
        </w:numPr>
      </w:pPr>
      <w:r>
        <w:t>Models evaluation</w:t>
      </w:r>
    </w:p>
    <w:p w14:paraId="38D1FA2E" w14:textId="3F01A138" w:rsidR="0000351F" w:rsidRDefault="000A5F0F" w:rsidP="0000351F">
      <w:pPr>
        <w:pStyle w:val="ListParagraph"/>
        <w:numPr>
          <w:ilvl w:val="0"/>
          <w:numId w:val="22"/>
        </w:numPr>
      </w:pPr>
      <w:r>
        <w:t>Compare performances of models</w:t>
      </w:r>
    </w:p>
    <w:p w14:paraId="3C92AFCC" w14:textId="599F1024" w:rsidR="000A5F0F" w:rsidRDefault="000A5F0F" w:rsidP="0000351F">
      <w:pPr>
        <w:pStyle w:val="ListParagraph"/>
        <w:numPr>
          <w:ilvl w:val="0"/>
          <w:numId w:val="22"/>
        </w:numPr>
      </w:pPr>
      <w:r>
        <w:t>Choose the best model</w:t>
      </w:r>
    </w:p>
    <w:p w14:paraId="448BEB34" w14:textId="24F398C5" w:rsidR="00231E4D" w:rsidRDefault="00231E4D" w:rsidP="00231E4D">
      <w:pPr>
        <w:jc w:val="center"/>
      </w:pPr>
      <w:r w:rsidRPr="00231E4D">
        <w:rPr>
          <w:noProof/>
        </w:rPr>
        <w:drawing>
          <wp:inline distT="0" distB="0" distL="0" distR="0" wp14:anchorId="71ABA7D4" wp14:editId="13D9C8A8">
            <wp:extent cx="5201786" cy="4724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30229" cy="4750232"/>
                    </a:xfrm>
                    <a:prstGeom prst="rect">
                      <a:avLst/>
                    </a:prstGeom>
                  </pic:spPr>
                </pic:pic>
              </a:graphicData>
            </a:graphic>
          </wp:inline>
        </w:drawing>
      </w:r>
    </w:p>
    <w:p w14:paraId="303878D6" w14:textId="141B8F85" w:rsidR="00231E4D" w:rsidRDefault="00231E4D" w:rsidP="00231E4D">
      <w:pPr>
        <w:jc w:val="center"/>
      </w:pPr>
    </w:p>
    <w:p w14:paraId="005DAAAD" w14:textId="24695BA8" w:rsidR="00231E4D" w:rsidRDefault="00231E4D" w:rsidP="00231E4D">
      <w:pPr>
        <w:jc w:val="center"/>
      </w:pPr>
    </w:p>
    <w:p w14:paraId="734C1723" w14:textId="49209472" w:rsidR="00231E4D" w:rsidRDefault="00231E4D" w:rsidP="004037B9"/>
    <w:p w14:paraId="4C38CCFB" w14:textId="525F7BF5" w:rsidR="00AB2918" w:rsidRDefault="00AB2918" w:rsidP="00AB2918">
      <w:pPr>
        <w:pStyle w:val="Heading1"/>
      </w:pPr>
      <w:bookmarkStart w:id="18" w:name="_Toc130450339"/>
      <w:r w:rsidRPr="00AB2918">
        <w:lastRenderedPageBreak/>
        <w:t>The conducted analyses, including all activities and their business</w:t>
      </w:r>
      <w:bookmarkEnd w:id="18"/>
    </w:p>
    <w:p w14:paraId="349453DC" w14:textId="6095C131" w:rsidR="000B2D82" w:rsidRDefault="000B2D82" w:rsidP="004D28BD">
      <w:pPr>
        <w:pStyle w:val="Heading2"/>
        <w:rPr>
          <w:bCs/>
        </w:rPr>
      </w:pPr>
      <w:bookmarkStart w:id="19" w:name="_Toc130450340"/>
      <w:r>
        <w:rPr>
          <w:bCs/>
        </w:rPr>
        <w:t>Data Exploration</w:t>
      </w:r>
      <w:bookmarkEnd w:id="19"/>
    </w:p>
    <w:p w14:paraId="6C21565B" w14:textId="531DBB25" w:rsidR="000B2D82" w:rsidRDefault="0098752E" w:rsidP="0098752E">
      <w:pPr>
        <w:pStyle w:val="ListParagraph"/>
        <w:numPr>
          <w:ilvl w:val="0"/>
          <w:numId w:val="21"/>
        </w:numPr>
      </w:pPr>
      <w:r>
        <w:t>Discover the shape of the dataset (569 X 32). It is for feature selection and the percentage of training and test split.</w:t>
      </w:r>
    </w:p>
    <w:p w14:paraId="36A1601F" w14:textId="781BC76E" w:rsidR="0098752E" w:rsidRDefault="0098752E" w:rsidP="0098752E">
      <w:pPr>
        <w:pStyle w:val="ListParagraph"/>
        <w:numPr>
          <w:ilvl w:val="0"/>
          <w:numId w:val="21"/>
        </w:numPr>
      </w:pPr>
      <w:r>
        <w:t xml:space="preserve">Explore the data type of features. It is to decide if the dataset needs further transformation (Convert non-numeric to numerical values). </w:t>
      </w:r>
    </w:p>
    <w:p w14:paraId="5CBECDE8" w14:textId="006A39D6" w:rsidR="0098752E" w:rsidRDefault="0098752E" w:rsidP="0098752E">
      <w:pPr>
        <w:pStyle w:val="ListParagraph"/>
        <w:numPr>
          <w:ilvl w:val="0"/>
          <w:numId w:val="21"/>
        </w:numPr>
      </w:pPr>
      <w:r>
        <w:t xml:space="preserve">Count the </w:t>
      </w:r>
      <w:r w:rsidR="00AB343B">
        <w:t>unique values of the class to see if the dataset balanced or not.</w:t>
      </w:r>
    </w:p>
    <w:p w14:paraId="063978CC" w14:textId="26C8DB28" w:rsidR="00AB343B" w:rsidRDefault="00AB343B" w:rsidP="0098752E">
      <w:pPr>
        <w:pStyle w:val="ListParagraph"/>
        <w:numPr>
          <w:ilvl w:val="0"/>
          <w:numId w:val="21"/>
        </w:numPr>
      </w:pPr>
      <w:r>
        <w:t xml:space="preserve">Statistical summary including average, standard deviation, minimum, maximum and quarterly percentiles. </w:t>
      </w:r>
    </w:p>
    <w:p w14:paraId="028C5A69" w14:textId="3B46744D" w:rsidR="00F328C4" w:rsidRDefault="00EB5C1F" w:rsidP="0098752E">
      <w:pPr>
        <w:pStyle w:val="ListParagraph"/>
        <w:numPr>
          <w:ilvl w:val="0"/>
          <w:numId w:val="21"/>
        </w:numPr>
      </w:pPr>
      <w:r>
        <w:t>Use histograms to check distribution of all the columns. The histograms can help to see if an attribute normal, left skewed or right skewed.</w:t>
      </w:r>
    </w:p>
    <w:p w14:paraId="18E87B11" w14:textId="099E5E4C" w:rsidR="00EB5C1F" w:rsidRDefault="002D702C" w:rsidP="0098752E">
      <w:pPr>
        <w:pStyle w:val="ListParagraph"/>
        <w:numPr>
          <w:ilvl w:val="0"/>
          <w:numId w:val="21"/>
        </w:numPr>
      </w:pPr>
      <w:r>
        <w:t>Draw a heatmap to see the correlation between attributes, especially between features and the class. It is important for feature selection.</w:t>
      </w:r>
    </w:p>
    <w:p w14:paraId="0AC0BAAA" w14:textId="31B76BCA" w:rsidR="00EC578D" w:rsidRDefault="00EC578D" w:rsidP="00EC578D">
      <w:pPr>
        <w:pStyle w:val="Heading2"/>
        <w:rPr>
          <w:bCs/>
        </w:rPr>
      </w:pPr>
      <w:bookmarkStart w:id="20" w:name="_Toc130450341"/>
      <w:r>
        <w:rPr>
          <w:bCs/>
        </w:rPr>
        <w:t>Data cleaning &amp; preparation</w:t>
      </w:r>
      <w:bookmarkEnd w:id="20"/>
    </w:p>
    <w:p w14:paraId="64AEE0B3" w14:textId="39BAB577" w:rsidR="00EC578D" w:rsidRDefault="003840FA" w:rsidP="003840FA">
      <w:pPr>
        <w:pStyle w:val="ListParagraph"/>
        <w:numPr>
          <w:ilvl w:val="0"/>
          <w:numId w:val="23"/>
        </w:numPr>
      </w:pPr>
      <w:r>
        <w:t xml:space="preserve">Import the dataset. </w:t>
      </w:r>
      <w:r w:rsidR="003C5420">
        <w:t xml:space="preserve">The data was saved in CSV format. It was imported and converted to a </w:t>
      </w:r>
      <w:proofErr w:type="spellStart"/>
      <w:r w:rsidR="003C5420">
        <w:t>dataframe</w:t>
      </w:r>
      <w:proofErr w:type="spellEnd"/>
      <w:r w:rsidR="003C5420">
        <w:t xml:space="preserve"> type.</w:t>
      </w:r>
    </w:p>
    <w:p w14:paraId="4AD05AF0" w14:textId="17AB87D8" w:rsidR="003C5420" w:rsidRDefault="003C5420" w:rsidP="003840FA">
      <w:pPr>
        <w:pStyle w:val="ListParagraph"/>
        <w:numPr>
          <w:ilvl w:val="0"/>
          <w:numId w:val="23"/>
        </w:numPr>
      </w:pPr>
      <w:r>
        <w:t>Drop the noise. “id” column is the unique identify numbers of patients. It does not affect the class. So “id” column is a noise should be dropped.</w:t>
      </w:r>
    </w:p>
    <w:p w14:paraId="6D9175C9" w14:textId="4EA666CD" w:rsidR="003C5420" w:rsidRDefault="00CA15E3" w:rsidP="003840FA">
      <w:pPr>
        <w:pStyle w:val="ListParagraph"/>
        <w:numPr>
          <w:ilvl w:val="0"/>
          <w:numId w:val="23"/>
        </w:numPr>
      </w:pPr>
      <w:r>
        <w:t xml:space="preserve">Convert data type. “diagnosis” column which is also the class has 2 unique string values: M and B. Models in </w:t>
      </w:r>
      <w:proofErr w:type="spellStart"/>
      <w:r>
        <w:t>sklearn</w:t>
      </w:r>
      <w:proofErr w:type="spellEnd"/>
      <w:r>
        <w:t xml:space="preserve"> package can only be fit by numerical values. So I convert the values to integer type: M to 1 and B to 0.</w:t>
      </w:r>
    </w:p>
    <w:p w14:paraId="695EB255" w14:textId="43BFF8F4" w:rsidR="00AF2B39" w:rsidRDefault="00AF2B39" w:rsidP="00AF2B39">
      <w:pPr>
        <w:ind w:left="360"/>
      </w:pPr>
    </w:p>
    <w:p w14:paraId="36BE7BE3" w14:textId="44A385BC" w:rsidR="00AF2B39" w:rsidRDefault="00AF2B39" w:rsidP="00AF2B39">
      <w:pPr>
        <w:ind w:left="360"/>
      </w:pPr>
    </w:p>
    <w:p w14:paraId="504E6812" w14:textId="6AFB4E28" w:rsidR="00AF2B39" w:rsidRDefault="00AF2B39" w:rsidP="00AF2B39">
      <w:pPr>
        <w:ind w:left="360"/>
      </w:pPr>
    </w:p>
    <w:p w14:paraId="45F249A5" w14:textId="7B00152E" w:rsidR="00AF2B39" w:rsidRDefault="00AF2B39" w:rsidP="00AF2B39">
      <w:pPr>
        <w:ind w:left="360"/>
      </w:pPr>
    </w:p>
    <w:p w14:paraId="4D398889" w14:textId="3337CF4E" w:rsidR="00AF2B39" w:rsidRDefault="00AF2B39" w:rsidP="00AF2B39">
      <w:pPr>
        <w:ind w:left="360"/>
      </w:pPr>
    </w:p>
    <w:p w14:paraId="7F18AD83" w14:textId="70C5740C" w:rsidR="00AF2B39" w:rsidRDefault="00AF2B39" w:rsidP="00AF2B39">
      <w:pPr>
        <w:ind w:left="360"/>
      </w:pPr>
    </w:p>
    <w:p w14:paraId="6201DB21" w14:textId="19EA79E8" w:rsidR="00AF2B39" w:rsidRDefault="00AF2B39" w:rsidP="00AF2B39">
      <w:pPr>
        <w:ind w:left="360"/>
      </w:pPr>
    </w:p>
    <w:p w14:paraId="5353700E" w14:textId="42FE9A75" w:rsidR="00AF2B39" w:rsidRDefault="00AF2B39" w:rsidP="00AF2B39">
      <w:pPr>
        <w:ind w:left="360"/>
      </w:pPr>
    </w:p>
    <w:p w14:paraId="3C785E62" w14:textId="77777777" w:rsidR="00AF2B39" w:rsidRDefault="00AF2B39" w:rsidP="00AF2B39">
      <w:pPr>
        <w:ind w:left="360"/>
      </w:pPr>
    </w:p>
    <w:p w14:paraId="1177C5B8" w14:textId="15430DD4" w:rsidR="004C14C4" w:rsidRDefault="004C14C4" w:rsidP="004C14C4">
      <w:pPr>
        <w:pStyle w:val="Heading2"/>
        <w:rPr>
          <w:bCs/>
        </w:rPr>
      </w:pPr>
      <w:bookmarkStart w:id="21" w:name="_Toc130450342"/>
      <w:r>
        <w:rPr>
          <w:bCs/>
        </w:rPr>
        <w:lastRenderedPageBreak/>
        <w:t>Feature selection</w:t>
      </w:r>
      <w:bookmarkEnd w:id="21"/>
    </w:p>
    <w:p w14:paraId="48763D41" w14:textId="0151B0CE" w:rsidR="004C14C4" w:rsidRDefault="00AF2B39" w:rsidP="00AF2B39">
      <w:r>
        <w:t>I used a combination of methods to select features: correlation and Gain Ratio.</w:t>
      </w:r>
    </w:p>
    <w:p w14:paraId="509CD751" w14:textId="6C43FD90" w:rsidR="00AF2B39" w:rsidRPr="004B70F8" w:rsidRDefault="00AF2B39" w:rsidP="00AF2B39">
      <w:pPr>
        <w:pStyle w:val="Heading3"/>
      </w:pPr>
      <w:bookmarkStart w:id="22" w:name="_Toc130450343"/>
      <w:r>
        <w:t>Correlation</w:t>
      </w:r>
      <w:bookmarkEnd w:id="22"/>
    </w:p>
    <w:p w14:paraId="77E76A3F" w14:textId="7F3DAA93" w:rsidR="00D1666F" w:rsidRDefault="00375D21" w:rsidP="00AF2B39">
      <w:r>
        <w:t>C</w:t>
      </w:r>
      <w:r w:rsidRPr="00375D21">
        <w:t>orrelation is any statistical relationship, whether causal or not, between two random variables or bivariate data</w:t>
      </w:r>
      <w:r>
        <w:t>. It means a measure of a feature affects the class.</w:t>
      </w:r>
    </w:p>
    <w:p w14:paraId="0F2BFE5E" w14:textId="63F6ED75" w:rsidR="003817B4" w:rsidRDefault="003817B4" w:rsidP="003817B4">
      <w:pPr>
        <w:pStyle w:val="Heading3"/>
      </w:pPr>
      <w:bookmarkStart w:id="23" w:name="_Toc130450344"/>
      <w:r>
        <w:t>Gain Ratio</w:t>
      </w:r>
      <w:bookmarkEnd w:id="23"/>
    </w:p>
    <w:p w14:paraId="1300896F" w14:textId="7F1EA543" w:rsidR="003817B4" w:rsidRDefault="00D1666F" w:rsidP="003817B4">
      <w:r>
        <w:t xml:space="preserve">Information gain </w:t>
      </w:r>
      <w:r w:rsidRPr="00D1666F">
        <w:t>measures the reduction in entropy or surprise by splitting a dataset according to a given value of a random variable</w:t>
      </w:r>
      <w:r>
        <w:t>. It is calculated as:</w:t>
      </w:r>
    </w:p>
    <w:p w14:paraId="55B6FFBD" w14:textId="10579A56" w:rsidR="00D1666F" w:rsidRDefault="00D1666F" w:rsidP="003817B4">
      <w:r w:rsidRPr="00D1666F">
        <w:rPr>
          <w:noProof/>
        </w:rPr>
        <w:drawing>
          <wp:inline distT="0" distB="0" distL="0" distR="0" wp14:anchorId="0BC8A02D" wp14:editId="2AB5840A">
            <wp:extent cx="1648055" cy="523948"/>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48055" cy="523948"/>
                    </a:xfrm>
                    <a:prstGeom prst="rect">
                      <a:avLst/>
                    </a:prstGeom>
                  </pic:spPr>
                </pic:pic>
              </a:graphicData>
            </a:graphic>
          </wp:inline>
        </w:drawing>
      </w:r>
    </w:p>
    <w:p w14:paraId="5EE76878" w14:textId="03E3ED79" w:rsidR="00D1666F" w:rsidRDefault="00D1666F" w:rsidP="003817B4">
      <w:r w:rsidRPr="00D1666F">
        <w:rPr>
          <w:noProof/>
        </w:rPr>
        <w:drawing>
          <wp:inline distT="0" distB="0" distL="0" distR="0" wp14:anchorId="22B74FB8" wp14:editId="6D7A1258">
            <wp:extent cx="3286584" cy="495369"/>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86584" cy="495369"/>
                    </a:xfrm>
                    <a:prstGeom prst="rect">
                      <a:avLst/>
                    </a:prstGeom>
                  </pic:spPr>
                </pic:pic>
              </a:graphicData>
            </a:graphic>
          </wp:inline>
        </w:drawing>
      </w:r>
    </w:p>
    <w:p w14:paraId="5A19F4BA" w14:textId="5BC3A280" w:rsidR="00D1666F" w:rsidRPr="003817B4" w:rsidRDefault="00D1666F" w:rsidP="00D1666F">
      <w:r>
        <w:t xml:space="preserve"> where </w:t>
      </w:r>
      <w:r>
        <w:rPr>
          <w:rFonts w:ascii="Cambria Math" w:hAnsi="Cambria Math" w:cs="Cambria Math"/>
        </w:rPr>
        <w:t>𝑝𝑖</w:t>
      </w:r>
      <w:r>
        <w:t xml:space="preserve"> is the ratio of the number of instances of the class in the S to the number of all samples in the S set. c is the number of classes. Values (A) is a set of all possible values of feature A; </w:t>
      </w:r>
      <w:r>
        <w:rPr>
          <w:rFonts w:ascii="Cambria Math" w:hAnsi="Cambria Math" w:cs="Cambria Math"/>
        </w:rPr>
        <w:t>𝑆𝑣</w:t>
      </w:r>
      <w:r>
        <w:t xml:space="preserve"> is a set of instances with v value of A feature in the S set.</w:t>
      </w:r>
    </w:p>
    <w:p w14:paraId="4E39728D" w14:textId="6955C576" w:rsidR="003817B4" w:rsidRDefault="00011F4E" w:rsidP="00AF2B39">
      <w:r w:rsidRPr="00011F4E">
        <w:t>Gain Ratio is modification of information gain that reduces its bias</w:t>
      </w:r>
      <w:r w:rsidR="00D1666F">
        <w:t>. It can be calculated by:</w:t>
      </w:r>
    </w:p>
    <w:p w14:paraId="1A8532F6" w14:textId="255754D3" w:rsidR="00D1666F" w:rsidRDefault="00D1666F" w:rsidP="00AF2B39">
      <w:r w:rsidRPr="00D1666F">
        <w:rPr>
          <w:noProof/>
        </w:rPr>
        <w:drawing>
          <wp:inline distT="0" distB="0" distL="0" distR="0" wp14:anchorId="5EE0C28B" wp14:editId="6F943F8F">
            <wp:extent cx="2238687" cy="466790"/>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238687" cy="466790"/>
                    </a:xfrm>
                    <a:prstGeom prst="rect">
                      <a:avLst/>
                    </a:prstGeom>
                  </pic:spPr>
                </pic:pic>
              </a:graphicData>
            </a:graphic>
          </wp:inline>
        </w:drawing>
      </w:r>
    </w:p>
    <w:p w14:paraId="225DF081" w14:textId="407563F9" w:rsidR="00D1666F" w:rsidRDefault="00D1666F" w:rsidP="00AF2B39">
      <w:r w:rsidRPr="00D1666F">
        <w:rPr>
          <w:noProof/>
        </w:rPr>
        <w:drawing>
          <wp:inline distT="0" distB="0" distL="0" distR="0" wp14:anchorId="2BDA4953" wp14:editId="703BC805">
            <wp:extent cx="2448267" cy="32389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48267" cy="323895"/>
                    </a:xfrm>
                    <a:prstGeom prst="rect">
                      <a:avLst/>
                    </a:prstGeom>
                  </pic:spPr>
                </pic:pic>
              </a:graphicData>
            </a:graphic>
          </wp:inline>
        </w:drawing>
      </w:r>
    </w:p>
    <w:p w14:paraId="7289208B" w14:textId="513F420C" w:rsidR="00D1666F" w:rsidRDefault="00005B39" w:rsidP="00AF2B39">
      <w:r>
        <w:t xml:space="preserve">Gain Ratio is used in Decision Tree algorism. </w:t>
      </w:r>
      <w:r w:rsidR="00780F40">
        <w:t>Nowadays, it is expanded to be an option for feature selection.</w:t>
      </w:r>
    </w:p>
    <w:p w14:paraId="485D265E" w14:textId="77777777" w:rsidR="00CA15E3" w:rsidRPr="00EC578D" w:rsidRDefault="00CA15E3" w:rsidP="004C14C4">
      <w:pPr>
        <w:ind w:left="360"/>
      </w:pPr>
    </w:p>
    <w:p w14:paraId="4848F7CB" w14:textId="3256F93E" w:rsidR="00EC578D" w:rsidRDefault="00EC578D" w:rsidP="00EC578D">
      <w:pPr>
        <w:ind w:left="360"/>
      </w:pPr>
    </w:p>
    <w:p w14:paraId="4DA498D6" w14:textId="77777777" w:rsidR="00EC578D" w:rsidRDefault="00EC578D" w:rsidP="00EC578D">
      <w:pPr>
        <w:ind w:left="360"/>
      </w:pPr>
    </w:p>
    <w:p w14:paraId="3F53651A" w14:textId="03A22EE7" w:rsidR="002D702C" w:rsidRDefault="002D702C" w:rsidP="004D28BD"/>
    <w:p w14:paraId="7FEE16C0" w14:textId="77777777" w:rsidR="004D28BD" w:rsidRPr="000B2D82" w:rsidRDefault="004D28BD" w:rsidP="004D28BD">
      <w:pPr>
        <w:ind w:left="360"/>
      </w:pPr>
    </w:p>
    <w:p w14:paraId="01EBC7A3" w14:textId="77777777" w:rsidR="00231E4D" w:rsidRDefault="00231E4D" w:rsidP="00AB2918"/>
    <w:p w14:paraId="58AE0B58" w14:textId="77777777" w:rsidR="003D2489" w:rsidRPr="00230A3A" w:rsidRDefault="003D2489" w:rsidP="00230A3A"/>
    <w:p w14:paraId="31D75A03" w14:textId="17A8B5A3" w:rsidR="00162701" w:rsidRDefault="00162701" w:rsidP="00162701">
      <w:pPr>
        <w:pStyle w:val="Heading2"/>
        <w:rPr>
          <w:bCs/>
        </w:rPr>
      </w:pPr>
      <w:bookmarkStart w:id="24" w:name="_Toc130450345"/>
      <w:r>
        <w:rPr>
          <w:bCs/>
        </w:rPr>
        <w:lastRenderedPageBreak/>
        <w:t>Scale data</w:t>
      </w:r>
      <w:bookmarkEnd w:id="24"/>
    </w:p>
    <w:p w14:paraId="3C040450" w14:textId="7638CACF" w:rsidR="00473264" w:rsidRDefault="00941E35" w:rsidP="00230A3A">
      <w:r w:rsidRPr="00941E35">
        <w:rPr>
          <w:noProof/>
        </w:rPr>
        <w:drawing>
          <wp:inline distT="0" distB="0" distL="0" distR="0" wp14:anchorId="21947938" wp14:editId="141EA1FB">
            <wp:extent cx="2658140" cy="4236223"/>
            <wp:effectExtent l="0" t="0" r="889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663719" cy="4245114"/>
                    </a:xfrm>
                    <a:prstGeom prst="rect">
                      <a:avLst/>
                    </a:prstGeom>
                  </pic:spPr>
                </pic:pic>
              </a:graphicData>
            </a:graphic>
          </wp:inline>
        </w:drawing>
      </w:r>
    </w:p>
    <w:p w14:paraId="7BC962FA" w14:textId="0A9282EE" w:rsidR="00941E35" w:rsidRDefault="00941E35" w:rsidP="00230A3A">
      <w:r>
        <w:t>The min-max list shows that the features and the class are not at the same level. It is necessary to scale the dataset.</w:t>
      </w:r>
    </w:p>
    <w:p w14:paraId="69B96205" w14:textId="2D87C870" w:rsidR="00941E35" w:rsidRDefault="004F5D7A" w:rsidP="00230A3A">
      <w:r>
        <w:t>Here min-max scaler method was used. It is calculated as:</w:t>
      </w:r>
    </w:p>
    <w:p w14:paraId="4D214C2D" w14:textId="3D143D16" w:rsidR="004F5D7A" w:rsidRDefault="004F5D7A" w:rsidP="00230A3A">
      <w:r w:rsidRPr="004F5D7A">
        <w:rPr>
          <w:noProof/>
        </w:rPr>
        <w:drawing>
          <wp:inline distT="0" distB="0" distL="0" distR="0" wp14:anchorId="389AA758" wp14:editId="5CD39BFE">
            <wp:extent cx="2796019" cy="680484"/>
            <wp:effectExtent l="0" t="0" r="444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14150" cy="684897"/>
                    </a:xfrm>
                    <a:prstGeom prst="rect">
                      <a:avLst/>
                    </a:prstGeom>
                  </pic:spPr>
                </pic:pic>
              </a:graphicData>
            </a:graphic>
          </wp:inline>
        </w:drawing>
      </w:r>
    </w:p>
    <w:p w14:paraId="4C78385A" w14:textId="177B18F6" w:rsidR="004F5D7A" w:rsidRDefault="004F5D7A" w:rsidP="00230A3A">
      <w:r>
        <w:t>After scaling, all the columns are at the same level ranged from 0 to 1.</w:t>
      </w:r>
    </w:p>
    <w:p w14:paraId="687948B1" w14:textId="0FE69867" w:rsidR="004F5D7A" w:rsidRDefault="004F5D7A" w:rsidP="00230A3A"/>
    <w:p w14:paraId="1C7162B0" w14:textId="44E3C76A" w:rsidR="004F5D7A" w:rsidRDefault="004F5D7A" w:rsidP="00230A3A"/>
    <w:p w14:paraId="7166004D" w14:textId="71267F28" w:rsidR="004F5D7A" w:rsidRDefault="004F5D7A" w:rsidP="00230A3A"/>
    <w:p w14:paraId="6CE92507" w14:textId="473E755A" w:rsidR="004F5D7A" w:rsidRDefault="004F5D7A" w:rsidP="00230A3A"/>
    <w:p w14:paraId="4228E89E" w14:textId="3670D6F5" w:rsidR="004F5D7A" w:rsidRDefault="004F5D7A" w:rsidP="00230A3A"/>
    <w:p w14:paraId="3E4CE3CA" w14:textId="379068D1" w:rsidR="00162701" w:rsidRDefault="00162701" w:rsidP="00162701">
      <w:pPr>
        <w:pStyle w:val="Heading2"/>
        <w:rPr>
          <w:bCs/>
        </w:rPr>
      </w:pPr>
      <w:bookmarkStart w:id="25" w:name="_Toc130450346"/>
      <w:r>
        <w:rPr>
          <w:bCs/>
        </w:rPr>
        <w:lastRenderedPageBreak/>
        <w:t>Split the dataset</w:t>
      </w:r>
      <w:bookmarkEnd w:id="25"/>
    </w:p>
    <w:p w14:paraId="152A804E" w14:textId="4B045573" w:rsidR="00BC32EF" w:rsidRDefault="00010BC2" w:rsidP="00230A3A">
      <w:r>
        <w:t xml:space="preserve">Before fitting models, the dataset needs to be split into training set and test set. </w:t>
      </w:r>
    </w:p>
    <w:p w14:paraId="004EFCEA" w14:textId="51BA9EB0" w:rsidR="005B4849" w:rsidRDefault="005B4849" w:rsidP="00230A3A">
      <w:r>
        <w:t>The training set is for fitting models. The test set is for evaluating models.</w:t>
      </w:r>
    </w:p>
    <w:p w14:paraId="0FA13F5C" w14:textId="77777777" w:rsidR="00BC32EF" w:rsidRDefault="007437B7" w:rsidP="00230A3A">
      <w:r>
        <w:t>Each record</w:t>
      </w:r>
      <w:r w:rsidR="00010BC2">
        <w:t xml:space="preserve"> </w:t>
      </w:r>
      <w:r>
        <w:t>was</w:t>
      </w:r>
      <w:r w:rsidR="00010BC2">
        <w:t xml:space="preserve"> randomly </w:t>
      </w:r>
      <w:r>
        <w:t xml:space="preserve">chosen to be in either training set or test set. </w:t>
      </w:r>
    </w:p>
    <w:p w14:paraId="21F33B83" w14:textId="37B5F70B" w:rsidR="004F5D7A" w:rsidRDefault="007437B7" w:rsidP="00230A3A">
      <w:r>
        <w:t xml:space="preserve">The problem is what ratio of training and test set contained. </w:t>
      </w:r>
      <w:r w:rsidR="00F2415B">
        <w:t>Larger training data can fit models well, but not enough test data to evaluate the models. Larger test data has sufficient “new” data the evaluate models but maybe not fit models well.</w:t>
      </w:r>
    </w:p>
    <w:p w14:paraId="35A13D3A" w14:textId="5F29BEC1" w:rsidR="00BC32EF" w:rsidRDefault="00BC32EF" w:rsidP="00230A3A">
      <w:r>
        <w:t xml:space="preserve">In this study, </w:t>
      </w:r>
      <w:r w:rsidR="005B4849">
        <w:t xml:space="preserve">the dataset has 569 records. A regular test set portion as 20%-40% can be considered. </w:t>
      </w:r>
      <w:r w:rsidR="00473E99">
        <w:t xml:space="preserve">Thus, </w:t>
      </w:r>
      <w:r>
        <w:t>I used 70%-30%, 60%-40%, 80%-20% to split the data respectively and compare their performances.</w:t>
      </w:r>
    </w:p>
    <w:p w14:paraId="3A11DCEA" w14:textId="04DE6E63" w:rsidR="00162701" w:rsidRDefault="00162701" w:rsidP="00162701">
      <w:pPr>
        <w:pStyle w:val="Heading2"/>
        <w:rPr>
          <w:bCs/>
        </w:rPr>
      </w:pPr>
      <w:bookmarkStart w:id="26" w:name="_Toc130450347"/>
      <w:r>
        <w:rPr>
          <w:bCs/>
        </w:rPr>
        <w:t>Build models</w:t>
      </w:r>
      <w:bookmarkEnd w:id="26"/>
    </w:p>
    <w:p w14:paraId="62A9C4B1" w14:textId="702C4AE3" w:rsidR="00BC32EF" w:rsidRDefault="002D7946" w:rsidP="00230A3A">
      <w:r>
        <w:t xml:space="preserve">Simply initial 5 models with </w:t>
      </w:r>
      <w:proofErr w:type="spellStart"/>
      <w:r>
        <w:t>sklearn</w:t>
      </w:r>
      <w:proofErr w:type="spellEnd"/>
      <w:r>
        <w:t xml:space="preserve"> package: Logistic Regression, Decision Tree, Random Forest, KNN and Gaussian Naïve Bayes.</w:t>
      </w:r>
    </w:p>
    <w:p w14:paraId="6E41E8B0" w14:textId="1839F510" w:rsidR="00A41A36" w:rsidRDefault="00A41A36" w:rsidP="00230A3A">
      <w:r w:rsidRPr="00A41A36">
        <w:rPr>
          <w:noProof/>
        </w:rPr>
        <w:drawing>
          <wp:inline distT="0" distB="0" distL="0" distR="0" wp14:anchorId="027B2934" wp14:editId="37226DFD">
            <wp:extent cx="5943600" cy="11410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141095"/>
                    </a:xfrm>
                    <a:prstGeom prst="rect">
                      <a:avLst/>
                    </a:prstGeom>
                  </pic:spPr>
                </pic:pic>
              </a:graphicData>
            </a:graphic>
          </wp:inline>
        </w:drawing>
      </w:r>
    </w:p>
    <w:p w14:paraId="58561BDB" w14:textId="3EE26212" w:rsidR="002D7946" w:rsidRDefault="00843CCD" w:rsidP="00230A3A">
      <w:r>
        <w:t>Then fit the models with training data and make predictions with test data.</w:t>
      </w:r>
    </w:p>
    <w:p w14:paraId="0DD91A3E" w14:textId="5F87DA7D" w:rsidR="00A41A36" w:rsidRDefault="00A41A36" w:rsidP="00230A3A">
      <w:r w:rsidRPr="00A41A36">
        <w:rPr>
          <w:noProof/>
        </w:rPr>
        <w:drawing>
          <wp:inline distT="0" distB="0" distL="0" distR="0" wp14:anchorId="07ED542F" wp14:editId="36C34506">
            <wp:extent cx="3448531" cy="47631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531" cy="476316"/>
                    </a:xfrm>
                    <a:prstGeom prst="rect">
                      <a:avLst/>
                    </a:prstGeom>
                  </pic:spPr>
                </pic:pic>
              </a:graphicData>
            </a:graphic>
          </wp:inline>
        </w:drawing>
      </w:r>
    </w:p>
    <w:p w14:paraId="79D5C838" w14:textId="19310E18" w:rsidR="00473E99" w:rsidRDefault="00473E99" w:rsidP="00230A3A">
      <w:r>
        <w:t>The predictions are a list of predicted values</w:t>
      </w:r>
      <w:r w:rsidR="00C3103A">
        <w:t xml:space="preserve"> with the same size as the test data. The list can be used to compare to the test data to evaluate models.</w:t>
      </w:r>
    </w:p>
    <w:p w14:paraId="09F676BA" w14:textId="4F358666" w:rsidR="00C3103A" w:rsidRDefault="00C3103A" w:rsidP="00230A3A"/>
    <w:p w14:paraId="5371E62C" w14:textId="740131A8" w:rsidR="00C3103A" w:rsidRDefault="00C3103A" w:rsidP="00230A3A"/>
    <w:p w14:paraId="6CDAE972" w14:textId="24EA1B1E" w:rsidR="00C3103A" w:rsidRDefault="00C3103A" w:rsidP="00230A3A"/>
    <w:p w14:paraId="441F051F" w14:textId="2AE2ECB1" w:rsidR="00C3103A" w:rsidRDefault="00C3103A" w:rsidP="00230A3A"/>
    <w:p w14:paraId="5E9EFE64" w14:textId="77777777" w:rsidR="00C3103A" w:rsidRDefault="00C3103A" w:rsidP="00230A3A"/>
    <w:p w14:paraId="643D85E2" w14:textId="05993E47" w:rsidR="00162701" w:rsidRDefault="00162701" w:rsidP="00162701">
      <w:pPr>
        <w:pStyle w:val="Heading2"/>
        <w:rPr>
          <w:bCs/>
        </w:rPr>
      </w:pPr>
      <w:bookmarkStart w:id="27" w:name="_Toc130450348"/>
      <w:r>
        <w:rPr>
          <w:bCs/>
        </w:rPr>
        <w:lastRenderedPageBreak/>
        <w:t>Evaluate models</w:t>
      </w:r>
      <w:bookmarkEnd w:id="27"/>
    </w:p>
    <w:p w14:paraId="59A4BA7D" w14:textId="3C0A3FE1" w:rsidR="00BC32EF" w:rsidRDefault="00843CCD" w:rsidP="00230A3A">
      <w:r>
        <w:t>I used accuracy and cross validation score to evaluate models in this study.</w:t>
      </w:r>
    </w:p>
    <w:p w14:paraId="26D7A190" w14:textId="77777777" w:rsidR="003B35A8" w:rsidRDefault="00F45438" w:rsidP="00230A3A">
      <w:r>
        <w:t xml:space="preserve">Accuracy is the ratio of </w:t>
      </w:r>
      <w:r w:rsidR="003B35A8">
        <w:t>correct predictions.</w:t>
      </w:r>
    </w:p>
    <w:p w14:paraId="3DDE46B4" w14:textId="2831B49A" w:rsidR="00865503" w:rsidRDefault="00865503" w:rsidP="00230A3A">
      <w:r w:rsidRPr="00865503">
        <w:t>Cross-validation is a resampling method that uses different portions of the data to test and train a model on different iterations. It is mainly used in settings where the goal is prediction, and one wants to estimate how accurately a predictive model will perform in practice.</w:t>
      </w:r>
      <w:r>
        <w:t xml:space="preserve"> It can be explained by the figure below:</w:t>
      </w:r>
    </w:p>
    <w:p w14:paraId="15EA2E0C" w14:textId="493D6BAA" w:rsidR="00865503" w:rsidRDefault="00865503" w:rsidP="00230A3A">
      <w:r w:rsidRPr="00865503">
        <w:rPr>
          <w:noProof/>
        </w:rPr>
        <w:drawing>
          <wp:inline distT="0" distB="0" distL="0" distR="0" wp14:anchorId="43D7B386" wp14:editId="24D2E239">
            <wp:extent cx="5943600" cy="28594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859405"/>
                    </a:xfrm>
                    <a:prstGeom prst="rect">
                      <a:avLst/>
                    </a:prstGeom>
                  </pic:spPr>
                </pic:pic>
              </a:graphicData>
            </a:graphic>
          </wp:inline>
        </w:drawing>
      </w:r>
    </w:p>
    <w:p w14:paraId="5458331F" w14:textId="2FBC4116" w:rsidR="00865503" w:rsidRDefault="00865503" w:rsidP="00230A3A">
      <w:r>
        <w:t xml:space="preserve">In this study, </w:t>
      </w:r>
      <w:r w:rsidR="00CE610B">
        <w:t>k=3 to 5</w:t>
      </w:r>
      <w:r>
        <w:t xml:space="preserve"> folders were used</w:t>
      </w:r>
      <w:r w:rsidR="00CE610B">
        <w:t xml:space="preserve"> with the split 60%-40%, 70%-30% and 80%-20% respectively</w:t>
      </w:r>
      <w:r>
        <w:t xml:space="preserve">. It means a total of </w:t>
      </w:r>
      <w:r w:rsidR="00CE610B">
        <w:t>k</w:t>
      </w:r>
      <w:r>
        <w:t xml:space="preserve"> models were trained </w:t>
      </w:r>
      <w:r w:rsidR="00DA731A">
        <w:t>and evaluated</w:t>
      </w:r>
      <w:r>
        <w:t xml:space="preserve"> </w:t>
      </w:r>
      <w:r w:rsidR="00DA731A">
        <w:t xml:space="preserve">for every calculation. The average of the </w:t>
      </w:r>
      <w:r w:rsidR="00CE610B">
        <w:t>k</w:t>
      </w:r>
      <w:r w:rsidR="00DA731A">
        <w:t xml:space="preserve"> accuracy scores is the cross validation score.</w:t>
      </w:r>
    </w:p>
    <w:p w14:paraId="2CD988C6" w14:textId="5F71B1DF" w:rsidR="00D17B36" w:rsidRDefault="00D17B36" w:rsidP="00230A3A"/>
    <w:p w14:paraId="49723971" w14:textId="7ACFD75D" w:rsidR="00A3762A" w:rsidRDefault="00A3762A" w:rsidP="00A3762A">
      <w:pPr>
        <w:pStyle w:val="Heading2"/>
        <w:rPr>
          <w:bCs/>
        </w:rPr>
      </w:pPr>
      <w:bookmarkStart w:id="28" w:name="_Toc130450349"/>
      <w:r>
        <w:rPr>
          <w:bCs/>
        </w:rPr>
        <w:t xml:space="preserve">Repeat </w:t>
      </w:r>
      <w:r w:rsidR="000106F7">
        <w:rPr>
          <w:bCs/>
        </w:rPr>
        <w:t xml:space="preserve">the </w:t>
      </w:r>
      <w:r>
        <w:rPr>
          <w:bCs/>
        </w:rPr>
        <w:t>process</w:t>
      </w:r>
      <w:bookmarkEnd w:id="28"/>
    </w:p>
    <w:p w14:paraId="27C19B5E" w14:textId="003B5939" w:rsidR="00A3762A" w:rsidRDefault="00A3762A" w:rsidP="00230A3A">
      <w:r>
        <w:t>Repeat the process from split dataset to models evaluation to see if the result will be stable or not. In this study, it was repeated 5 times.</w:t>
      </w:r>
    </w:p>
    <w:p w14:paraId="2CC2A411" w14:textId="113BE3AC" w:rsidR="00D17B36" w:rsidRDefault="00D17B36" w:rsidP="00230A3A"/>
    <w:p w14:paraId="69DBDDB6" w14:textId="32D59192" w:rsidR="00D17B36" w:rsidRDefault="00D17B36" w:rsidP="00230A3A"/>
    <w:p w14:paraId="7A09B31C" w14:textId="61292BE3" w:rsidR="00D17B36" w:rsidRDefault="00D17B36" w:rsidP="00230A3A"/>
    <w:p w14:paraId="3F46A7DB" w14:textId="0ADC6EF0" w:rsidR="00D17B36" w:rsidRDefault="00D17B36" w:rsidP="00D17B36">
      <w:pPr>
        <w:pStyle w:val="Heading1"/>
      </w:pPr>
      <w:bookmarkStart w:id="29" w:name="_Toc130450350"/>
      <w:r w:rsidRPr="00D17B36">
        <w:lastRenderedPageBreak/>
        <w:t>A list of all the findings, including a detailed interpretation of the results of the applied techniques</w:t>
      </w:r>
      <w:bookmarkEnd w:id="29"/>
    </w:p>
    <w:p w14:paraId="330AC48B" w14:textId="1B371705" w:rsidR="00375D21" w:rsidRDefault="00375D21" w:rsidP="00375D21">
      <w:pPr>
        <w:pStyle w:val="Heading2"/>
        <w:rPr>
          <w:bCs/>
        </w:rPr>
      </w:pPr>
      <w:bookmarkStart w:id="30" w:name="_Toc130450351"/>
      <w:r>
        <w:rPr>
          <w:bCs/>
        </w:rPr>
        <w:t>Correlation</w:t>
      </w:r>
      <w:bookmarkEnd w:id="30"/>
    </w:p>
    <w:p w14:paraId="7DA5E31B" w14:textId="77777777" w:rsidR="00375D21" w:rsidRDefault="00375D21" w:rsidP="00375D21">
      <w:r>
        <w:t>Listed the correlation between all the features and the class, and sorted the list by descending order:</w:t>
      </w:r>
    </w:p>
    <w:p w14:paraId="60068662" w14:textId="77777777" w:rsidR="00375D21" w:rsidRDefault="00375D21" w:rsidP="00375D21">
      <w:pPr>
        <w:rPr>
          <w:noProof/>
        </w:rPr>
      </w:pPr>
      <w:r w:rsidRPr="00AF2B39">
        <w:rPr>
          <w:noProof/>
        </w:rPr>
        <w:drawing>
          <wp:inline distT="0" distB="0" distL="0" distR="0" wp14:anchorId="3A483E4F" wp14:editId="008B3BF0">
            <wp:extent cx="2438740" cy="426779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38740" cy="4267796"/>
                    </a:xfrm>
                    <a:prstGeom prst="rect">
                      <a:avLst/>
                    </a:prstGeom>
                  </pic:spPr>
                </pic:pic>
              </a:graphicData>
            </a:graphic>
          </wp:inline>
        </w:drawing>
      </w:r>
      <w:r w:rsidRPr="00AF2B39">
        <w:rPr>
          <w:noProof/>
        </w:rPr>
        <w:t xml:space="preserve"> </w:t>
      </w:r>
      <w:r w:rsidRPr="00AF2B39">
        <w:rPr>
          <w:noProof/>
        </w:rPr>
        <w:drawing>
          <wp:inline distT="0" distB="0" distL="0" distR="0" wp14:anchorId="7887147D" wp14:editId="712A095A">
            <wp:extent cx="2514951" cy="4067743"/>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951" cy="4067743"/>
                    </a:xfrm>
                    <a:prstGeom prst="rect">
                      <a:avLst/>
                    </a:prstGeom>
                  </pic:spPr>
                </pic:pic>
              </a:graphicData>
            </a:graphic>
          </wp:inline>
        </w:drawing>
      </w:r>
    </w:p>
    <w:p w14:paraId="038580E8" w14:textId="2EBB3998" w:rsidR="00D17B36" w:rsidRDefault="00375D21" w:rsidP="00375D21">
      <w:r>
        <w:t>The list shows the features from most related to least related to the class. (from maximum 0.8 to minimum 0.0065)</w:t>
      </w:r>
    </w:p>
    <w:p w14:paraId="5F9D4CC4" w14:textId="3096DF29" w:rsidR="00FE0AB7" w:rsidRDefault="00FE0AB7" w:rsidP="00375D21"/>
    <w:p w14:paraId="26FBE736" w14:textId="28E1C8C0" w:rsidR="00FE0AB7" w:rsidRDefault="00FE0AB7" w:rsidP="00375D21"/>
    <w:p w14:paraId="78DF482F" w14:textId="77777777" w:rsidR="00FE0AB7" w:rsidRDefault="00FE0AB7" w:rsidP="00375D21"/>
    <w:p w14:paraId="6F8BDD31" w14:textId="4A65EB7D" w:rsidR="00375D21" w:rsidRDefault="00375D21" w:rsidP="00375D21">
      <w:pPr>
        <w:pStyle w:val="Heading2"/>
        <w:rPr>
          <w:bCs/>
        </w:rPr>
      </w:pPr>
      <w:bookmarkStart w:id="31" w:name="_Toc130450352"/>
      <w:r>
        <w:rPr>
          <w:bCs/>
        </w:rPr>
        <w:lastRenderedPageBreak/>
        <w:t>Gain Ratio</w:t>
      </w:r>
      <w:bookmarkEnd w:id="31"/>
    </w:p>
    <w:p w14:paraId="10B32AF8" w14:textId="7385C532" w:rsidR="00375D21" w:rsidRDefault="00375D21" w:rsidP="00375D21">
      <w:r>
        <w:t>I calculated the Gain Ratio for all features following the formulas above. Then sort</w:t>
      </w:r>
      <w:r w:rsidR="003F20BA">
        <w:t>ed</w:t>
      </w:r>
      <w:r>
        <w:t xml:space="preserve"> it by descending order:</w:t>
      </w:r>
    </w:p>
    <w:p w14:paraId="44842258" w14:textId="77777777" w:rsidR="00375D21" w:rsidRDefault="00375D21" w:rsidP="00375D21">
      <w:r w:rsidRPr="003A7DA2">
        <w:rPr>
          <w:noProof/>
        </w:rPr>
        <w:drawing>
          <wp:inline distT="0" distB="0" distL="0" distR="0" wp14:anchorId="04FB6E77" wp14:editId="3CC980F4">
            <wp:extent cx="2604977" cy="478174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13910" cy="4798138"/>
                    </a:xfrm>
                    <a:prstGeom prst="rect">
                      <a:avLst/>
                    </a:prstGeom>
                  </pic:spPr>
                </pic:pic>
              </a:graphicData>
            </a:graphic>
          </wp:inline>
        </w:drawing>
      </w:r>
      <w:r>
        <w:t xml:space="preserve"> </w:t>
      </w:r>
      <w:r w:rsidRPr="003A7DA2">
        <w:rPr>
          <w:noProof/>
        </w:rPr>
        <w:drawing>
          <wp:inline distT="0" distB="0" distL="0" distR="0" wp14:anchorId="1964F38C" wp14:editId="50E012B5">
            <wp:extent cx="2826408" cy="4476307"/>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512" cy="4495477"/>
                    </a:xfrm>
                    <a:prstGeom prst="rect">
                      <a:avLst/>
                    </a:prstGeom>
                  </pic:spPr>
                </pic:pic>
              </a:graphicData>
            </a:graphic>
          </wp:inline>
        </w:drawing>
      </w:r>
    </w:p>
    <w:p w14:paraId="1C2650EE" w14:textId="28E13C7F" w:rsidR="00375D21" w:rsidRDefault="00375D21" w:rsidP="00375D21"/>
    <w:p w14:paraId="63DA8CB5" w14:textId="5254DAE9" w:rsidR="00FE0AB7" w:rsidRDefault="00FE0AB7" w:rsidP="00375D21"/>
    <w:p w14:paraId="1C5F10B6" w14:textId="0610D775" w:rsidR="00FE0AB7" w:rsidRDefault="00FE0AB7" w:rsidP="00375D21"/>
    <w:p w14:paraId="4F2665F7" w14:textId="0F2292FE" w:rsidR="00FE0AB7" w:rsidRDefault="00FE0AB7" w:rsidP="00375D21"/>
    <w:p w14:paraId="3C6DE115" w14:textId="5E60AF0E" w:rsidR="00FE0AB7" w:rsidRDefault="00FE0AB7" w:rsidP="00375D21"/>
    <w:p w14:paraId="3E28906A" w14:textId="77777777" w:rsidR="00FE0AB7" w:rsidRPr="004C14C4" w:rsidRDefault="00FE0AB7" w:rsidP="00375D21"/>
    <w:p w14:paraId="42C8D08A" w14:textId="5470CCD0" w:rsidR="00375D21" w:rsidRDefault="00375D21" w:rsidP="00375D21">
      <w:pPr>
        <w:pStyle w:val="Heading2"/>
        <w:rPr>
          <w:bCs/>
        </w:rPr>
      </w:pPr>
      <w:bookmarkStart w:id="32" w:name="_Toc130450353"/>
      <w:r>
        <w:rPr>
          <w:bCs/>
        </w:rPr>
        <w:lastRenderedPageBreak/>
        <w:t>Combine methods</w:t>
      </w:r>
      <w:bookmarkEnd w:id="32"/>
    </w:p>
    <w:p w14:paraId="6089511F" w14:textId="77777777" w:rsidR="00375D21" w:rsidRDefault="00375D21" w:rsidP="00375D21">
      <w:r>
        <w:t>The final step is to combine these 2 methods. Merged 2 lists and sorted by Gain Ratio first then correlation by descending order:</w:t>
      </w:r>
    </w:p>
    <w:p w14:paraId="0EF9F565" w14:textId="77777777" w:rsidR="00375D21" w:rsidRDefault="00375D21" w:rsidP="00375D21">
      <w:r>
        <w:t xml:space="preserve"> </w:t>
      </w:r>
      <w:r>
        <w:rPr>
          <w:noProof/>
        </w:rPr>
        <w:drawing>
          <wp:inline distT="0" distB="0" distL="0" distR="0" wp14:anchorId="69530979" wp14:editId="319F49F0">
            <wp:extent cx="2573079" cy="3557414"/>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579590" cy="3566415"/>
                    </a:xfrm>
                    <a:prstGeom prst="rect">
                      <a:avLst/>
                    </a:prstGeom>
                    <a:noFill/>
                    <a:ln>
                      <a:noFill/>
                    </a:ln>
                  </pic:spPr>
                </pic:pic>
              </a:graphicData>
            </a:graphic>
          </wp:inline>
        </w:drawing>
      </w:r>
      <w:r>
        <w:t xml:space="preserve">  </w:t>
      </w:r>
      <w:r>
        <w:rPr>
          <w:noProof/>
        </w:rPr>
        <w:drawing>
          <wp:inline distT="0" distB="0" distL="0" distR="0" wp14:anchorId="46E45401" wp14:editId="40777FB5">
            <wp:extent cx="2702502" cy="3551274"/>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706351" cy="3556332"/>
                    </a:xfrm>
                    <a:prstGeom prst="rect">
                      <a:avLst/>
                    </a:prstGeom>
                    <a:noFill/>
                    <a:ln>
                      <a:noFill/>
                    </a:ln>
                  </pic:spPr>
                </pic:pic>
              </a:graphicData>
            </a:graphic>
          </wp:inline>
        </w:drawing>
      </w:r>
    </w:p>
    <w:p w14:paraId="2647E315" w14:textId="77777777" w:rsidR="00375D21" w:rsidRDefault="00375D21" w:rsidP="00375D21"/>
    <w:p w14:paraId="2EDF69BB" w14:textId="77777777" w:rsidR="00375D21" w:rsidRDefault="00375D21" w:rsidP="00375D21">
      <w:r>
        <w:t>As the list shows, correlation is under 0.5 while Gain Ratio is less than 0.2 (begins from feature “</w:t>
      </w:r>
      <w:proofErr w:type="spellStart"/>
      <w:r>
        <w:t>texture_mean</w:t>
      </w:r>
      <w:proofErr w:type="spellEnd"/>
      <w:r>
        <w:t xml:space="preserve">”). </w:t>
      </w:r>
    </w:p>
    <w:p w14:paraId="4BE80140" w14:textId="77777777" w:rsidR="00375D21" w:rsidRDefault="00375D21" w:rsidP="00375D21">
      <w:r>
        <w:t xml:space="preserve">Correlation is weakness when it is under 0.5 and 20% of a Gain Ratio means it can get sufficient information after split. </w:t>
      </w:r>
    </w:p>
    <w:p w14:paraId="1E84D7AF" w14:textId="77777777" w:rsidR="00375D21" w:rsidRDefault="00375D21" w:rsidP="00375D21">
      <w:r>
        <w:t>Thus, I chose 0.2 Gain Ratio as the threshold to select features. That being said, the features with Gain Ratio greater than 0.2 were selected, totally 15 features in this case.</w:t>
      </w:r>
    </w:p>
    <w:p w14:paraId="7A2779F5" w14:textId="577E9906" w:rsidR="00375D21" w:rsidRDefault="00375D21" w:rsidP="00375D21"/>
    <w:p w14:paraId="2EC1601C" w14:textId="4B90DF59" w:rsidR="00375D21" w:rsidRDefault="00375D21" w:rsidP="00375D21"/>
    <w:p w14:paraId="0FD5369F" w14:textId="019D2AB6" w:rsidR="00375D21" w:rsidRDefault="00375D21" w:rsidP="00375D21"/>
    <w:p w14:paraId="057C3D65" w14:textId="05F0D5AB" w:rsidR="00375D21" w:rsidRDefault="00375D21" w:rsidP="00375D21"/>
    <w:p w14:paraId="0341BFB1" w14:textId="0C63901E" w:rsidR="00D02722" w:rsidRDefault="00D02722" w:rsidP="00375D21"/>
    <w:p w14:paraId="629C85D2" w14:textId="29C6BF98" w:rsidR="00D02722" w:rsidRDefault="00D02722" w:rsidP="00375D21"/>
    <w:p w14:paraId="42364E90" w14:textId="0A3A96DC" w:rsidR="00D02722" w:rsidRDefault="007C4652" w:rsidP="00D02722">
      <w:pPr>
        <w:pStyle w:val="Heading2"/>
        <w:rPr>
          <w:bCs/>
        </w:rPr>
      </w:pPr>
      <w:bookmarkStart w:id="33" w:name="_Toc130450354"/>
      <w:r>
        <w:rPr>
          <w:bCs/>
        </w:rPr>
        <w:lastRenderedPageBreak/>
        <w:t>Evaluate models</w:t>
      </w:r>
      <w:bookmarkEnd w:id="33"/>
    </w:p>
    <w:p w14:paraId="024DE946" w14:textId="5D3CCEDB" w:rsidR="003B35A8" w:rsidRDefault="003B35A8" w:rsidP="00230A3A">
      <w:r>
        <w:t>To compare models intuitively, I produced visualization of the performances</w:t>
      </w:r>
      <w:r w:rsidR="00470CAB">
        <w:t>.</w:t>
      </w:r>
    </w:p>
    <w:p w14:paraId="03A4E8E8" w14:textId="560DBD4C" w:rsidR="00537DE0" w:rsidRPr="004B70F8" w:rsidRDefault="00537DE0" w:rsidP="00537DE0">
      <w:pPr>
        <w:pStyle w:val="Heading3"/>
      </w:pPr>
      <w:bookmarkStart w:id="34" w:name="_Toc130450355"/>
      <w:r>
        <w:t>70%-30% Split</w:t>
      </w:r>
      <w:bookmarkEnd w:id="34"/>
    </w:p>
    <w:p w14:paraId="7E47EE06" w14:textId="1A2A6E44" w:rsidR="00470CAB" w:rsidRDefault="007C7BF7" w:rsidP="00230A3A">
      <w:r w:rsidRPr="007C7BF7">
        <w:rPr>
          <w:noProof/>
        </w:rPr>
        <w:drawing>
          <wp:inline distT="0" distB="0" distL="0" distR="0" wp14:anchorId="68D4F6F3" wp14:editId="53B476CF">
            <wp:extent cx="5638800" cy="3616423"/>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47724" cy="3622146"/>
                    </a:xfrm>
                    <a:prstGeom prst="rect">
                      <a:avLst/>
                    </a:prstGeom>
                  </pic:spPr>
                </pic:pic>
              </a:graphicData>
            </a:graphic>
          </wp:inline>
        </w:drawing>
      </w:r>
    </w:p>
    <w:p w14:paraId="47A2550A" w14:textId="2B990B2A" w:rsidR="00537DE0" w:rsidRDefault="00537DE0" w:rsidP="00230A3A">
      <w:r>
        <w:t>With 70%-30% split, KNN model has the highest accuracy 96.5% and Random Forest has the highest cross validation score 94.6%.</w:t>
      </w:r>
    </w:p>
    <w:p w14:paraId="133CA012" w14:textId="77777777" w:rsidR="00537DE0" w:rsidRDefault="00537DE0" w:rsidP="00230A3A"/>
    <w:p w14:paraId="31CC52CC" w14:textId="30FEB175" w:rsidR="00537DE0" w:rsidRPr="004B70F8" w:rsidRDefault="00537DE0" w:rsidP="00537DE0">
      <w:pPr>
        <w:pStyle w:val="Heading3"/>
      </w:pPr>
      <w:bookmarkStart w:id="35" w:name="_Toc130450356"/>
      <w:r>
        <w:lastRenderedPageBreak/>
        <w:t>60%-40% Split</w:t>
      </w:r>
      <w:bookmarkEnd w:id="35"/>
    </w:p>
    <w:p w14:paraId="43BDAB98" w14:textId="7DD011F3" w:rsidR="00470CAB" w:rsidRDefault="007C7BF7" w:rsidP="00230A3A">
      <w:r w:rsidRPr="007C7BF7">
        <w:rPr>
          <w:noProof/>
        </w:rPr>
        <w:drawing>
          <wp:inline distT="0" distB="0" distL="0" distR="0" wp14:anchorId="324D8C77" wp14:editId="5023CBDF">
            <wp:extent cx="5943600" cy="3922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922395"/>
                    </a:xfrm>
                    <a:prstGeom prst="rect">
                      <a:avLst/>
                    </a:prstGeom>
                  </pic:spPr>
                </pic:pic>
              </a:graphicData>
            </a:graphic>
          </wp:inline>
        </w:drawing>
      </w:r>
    </w:p>
    <w:p w14:paraId="185374EF" w14:textId="75ECB06E" w:rsidR="00537DE0" w:rsidRDefault="00537DE0" w:rsidP="00537DE0">
      <w:r>
        <w:t>With 60%-40% split, KNN model has the highest accuracy 95.2% and Random Forest has the highest cross validation score 94.4%.</w:t>
      </w:r>
    </w:p>
    <w:p w14:paraId="14395709" w14:textId="76CCBD79" w:rsidR="00537DE0" w:rsidRDefault="00537DE0" w:rsidP="00537DE0"/>
    <w:p w14:paraId="278DB68E" w14:textId="02A13923" w:rsidR="00537DE0" w:rsidRDefault="00537DE0" w:rsidP="00537DE0"/>
    <w:p w14:paraId="7E199521" w14:textId="367B13A5" w:rsidR="00537DE0" w:rsidRDefault="00537DE0" w:rsidP="00537DE0"/>
    <w:p w14:paraId="2AAD66B4" w14:textId="5949BEFC" w:rsidR="00537DE0" w:rsidRDefault="00537DE0" w:rsidP="00537DE0"/>
    <w:p w14:paraId="7D30C134" w14:textId="5270EB2A" w:rsidR="00537DE0" w:rsidRDefault="00537DE0" w:rsidP="00537DE0"/>
    <w:p w14:paraId="50FA8D16" w14:textId="3703753C" w:rsidR="00537DE0" w:rsidRDefault="00537DE0" w:rsidP="00537DE0"/>
    <w:p w14:paraId="1AB55C63" w14:textId="3AA5F06C" w:rsidR="00537DE0" w:rsidRDefault="00537DE0" w:rsidP="00537DE0"/>
    <w:p w14:paraId="0B052A64" w14:textId="6037F8EC" w:rsidR="00537DE0" w:rsidRDefault="00537DE0" w:rsidP="00537DE0"/>
    <w:p w14:paraId="5E555138" w14:textId="0A19C93C" w:rsidR="00537DE0" w:rsidRDefault="00537DE0" w:rsidP="00537DE0"/>
    <w:p w14:paraId="1A49A7E4" w14:textId="16BA85EF" w:rsidR="00537DE0" w:rsidRDefault="00537DE0" w:rsidP="00537DE0"/>
    <w:p w14:paraId="0CB0ECD5" w14:textId="7A7A5408" w:rsidR="00537DE0" w:rsidRDefault="00537DE0" w:rsidP="00537DE0"/>
    <w:p w14:paraId="41F6C100" w14:textId="77777777" w:rsidR="00537DE0" w:rsidRDefault="00537DE0" w:rsidP="00537DE0"/>
    <w:p w14:paraId="3918483A" w14:textId="3256EDD9" w:rsidR="003B35A8" w:rsidRDefault="00537DE0" w:rsidP="00537DE0">
      <w:pPr>
        <w:pStyle w:val="Heading3"/>
      </w:pPr>
      <w:bookmarkStart w:id="36" w:name="_Toc130450357"/>
      <w:r>
        <w:t>80%-20% Split</w:t>
      </w:r>
      <w:bookmarkEnd w:id="36"/>
    </w:p>
    <w:p w14:paraId="658A5840" w14:textId="2F590E92" w:rsidR="00CA5363" w:rsidRDefault="007C7BF7" w:rsidP="00230A3A">
      <w:r w:rsidRPr="007C7BF7">
        <w:rPr>
          <w:noProof/>
        </w:rPr>
        <w:drawing>
          <wp:inline distT="0" distB="0" distL="0" distR="0" wp14:anchorId="0690B2CD" wp14:editId="748014CA">
            <wp:extent cx="5943600" cy="38360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836035"/>
                    </a:xfrm>
                    <a:prstGeom prst="rect">
                      <a:avLst/>
                    </a:prstGeom>
                  </pic:spPr>
                </pic:pic>
              </a:graphicData>
            </a:graphic>
          </wp:inline>
        </w:drawing>
      </w:r>
    </w:p>
    <w:p w14:paraId="099F60F3" w14:textId="380E9CE7" w:rsidR="00537DE0" w:rsidRDefault="00537DE0" w:rsidP="00537DE0">
      <w:r>
        <w:t>With 80%-20% split, KNN model has the highest accuracy 96.5% and Random Forest has the highest cross validation score 94.4%.</w:t>
      </w:r>
    </w:p>
    <w:p w14:paraId="3CC073CE" w14:textId="77777777" w:rsidR="00537DE0" w:rsidRPr="00230A3A" w:rsidRDefault="00537DE0" w:rsidP="00230A3A"/>
    <w:p w14:paraId="3657EAED" w14:textId="1AEC07CE" w:rsidR="00537DE0" w:rsidRDefault="00537DE0" w:rsidP="00537DE0">
      <w:pPr>
        <w:pStyle w:val="Heading3"/>
      </w:pPr>
      <w:bookmarkStart w:id="37" w:name="_Toc130450358"/>
      <w:r>
        <w:lastRenderedPageBreak/>
        <w:t>Combination</w:t>
      </w:r>
      <w:bookmarkEnd w:id="37"/>
    </w:p>
    <w:p w14:paraId="50281029" w14:textId="5F6CE186" w:rsidR="00470CAB" w:rsidRDefault="007C7BF7" w:rsidP="00230A3A">
      <w:r w:rsidRPr="007C7BF7">
        <w:rPr>
          <w:noProof/>
        </w:rPr>
        <w:drawing>
          <wp:inline distT="0" distB="0" distL="0" distR="0" wp14:anchorId="6A68C853" wp14:editId="750AFAB8">
            <wp:extent cx="5943600" cy="3989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89070"/>
                    </a:xfrm>
                    <a:prstGeom prst="rect">
                      <a:avLst/>
                    </a:prstGeom>
                  </pic:spPr>
                </pic:pic>
              </a:graphicData>
            </a:graphic>
          </wp:inline>
        </w:drawing>
      </w:r>
    </w:p>
    <w:p w14:paraId="6F14BB8B" w14:textId="333833CD" w:rsidR="000106F7" w:rsidRDefault="000106F7" w:rsidP="00230A3A"/>
    <w:p w14:paraId="0E280E60" w14:textId="31BC369E" w:rsidR="005514B3" w:rsidRDefault="005514B3" w:rsidP="00230A3A"/>
    <w:p w14:paraId="1C8818A7" w14:textId="2C267C8F" w:rsidR="005514B3" w:rsidRDefault="005514B3" w:rsidP="00230A3A"/>
    <w:p w14:paraId="5B855523" w14:textId="251FFBBB" w:rsidR="005514B3" w:rsidRDefault="005514B3" w:rsidP="00230A3A"/>
    <w:p w14:paraId="5708EA82" w14:textId="0C195233" w:rsidR="005514B3" w:rsidRDefault="005514B3" w:rsidP="00230A3A"/>
    <w:p w14:paraId="42732141" w14:textId="55CF9354" w:rsidR="005514B3" w:rsidRDefault="005514B3" w:rsidP="00230A3A"/>
    <w:p w14:paraId="1753D9C1" w14:textId="06D58B99" w:rsidR="005514B3" w:rsidRDefault="005514B3" w:rsidP="00230A3A"/>
    <w:p w14:paraId="49590ED3" w14:textId="789A8EDD" w:rsidR="005514B3" w:rsidRDefault="005514B3" w:rsidP="00230A3A"/>
    <w:p w14:paraId="5C67A8CC" w14:textId="0FC38556" w:rsidR="005514B3" w:rsidRDefault="005514B3" w:rsidP="00230A3A"/>
    <w:p w14:paraId="5ADEE4F2" w14:textId="77777777" w:rsidR="005514B3" w:rsidRDefault="005514B3" w:rsidP="00230A3A"/>
    <w:p w14:paraId="6F494977" w14:textId="1B3CBF0E" w:rsidR="000106F7" w:rsidRDefault="000106F7" w:rsidP="000106F7">
      <w:pPr>
        <w:pStyle w:val="Heading2"/>
        <w:rPr>
          <w:bCs/>
        </w:rPr>
      </w:pPr>
      <w:bookmarkStart w:id="38" w:name="_Toc130450359"/>
      <w:r>
        <w:rPr>
          <w:bCs/>
        </w:rPr>
        <w:lastRenderedPageBreak/>
        <w:t>Repeat the process</w:t>
      </w:r>
      <w:bookmarkEnd w:id="38"/>
    </w:p>
    <w:p w14:paraId="048EA47F" w14:textId="0C8E5B2E" w:rsidR="000106F7" w:rsidRDefault="000106F7" w:rsidP="00230A3A">
      <w:r>
        <w:t>Repeat the process from split the dataset to evaluation for 5 times</w:t>
      </w:r>
      <w:r w:rsidR="005514B3">
        <w:t>. 5 combination charts were got:</w:t>
      </w:r>
    </w:p>
    <w:p w14:paraId="5F473FA7" w14:textId="6CB59B05" w:rsidR="005514B3" w:rsidRDefault="005514B3" w:rsidP="00230A3A">
      <w:r w:rsidRPr="005514B3">
        <w:rPr>
          <w:noProof/>
        </w:rPr>
        <w:drawing>
          <wp:inline distT="0" distB="0" distL="0" distR="0" wp14:anchorId="7948889F" wp14:editId="62C5A78D">
            <wp:extent cx="5819778" cy="4029075"/>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8553" cy="4035150"/>
                    </a:xfrm>
                    <a:prstGeom prst="rect">
                      <a:avLst/>
                    </a:prstGeom>
                  </pic:spPr>
                </pic:pic>
              </a:graphicData>
            </a:graphic>
          </wp:inline>
        </w:drawing>
      </w:r>
    </w:p>
    <w:p w14:paraId="6E457066" w14:textId="1855B6A9" w:rsidR="005514B3" w:rsidRDefault="005514B3" w:rsidP="00230A3A">
      <w:r w:rsidRPr="005514B3">
        <w:rPr>
          <w:noProof/>
        </w:rPr>
        <w:lastRenderedPageBreak/>
        <w:drawing>
          <wp:inline distT="0" distB="0" distL="0" distR="0" wp14:anchorId="42E1AF97" wp14:editId="41573DA5">
            <wp:extent cx="5505450" cy="3790878"/>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16316" cy="3798360"/>
                    </a:xfrm>
                    <a:prstGeom prst="rect">
                      <a:avLst/>
                    </a:prstGeom>
                  </pic:spPr>
                </pic:pic>
              </a:graphicData>
            </a:graphic>
          </wp:inline>
        </w:drawing>
      </w:r>
    </w:p>
    <w:p w14:paraId="2B4D2A6B" w14:textId="23A00B7C" w:rsidR="005514B3" w:rsidRDefault="005514B3" w:rsidP="00230A3A">
      <w:r w:rsidRPr="005514B3">
        <w:rPr>
          <w:noProof/>
        </w:rPr>
        <w:drawing>
          <wp:inline distT="0" distB="0" distL="0" distR="0" wp14:anchorId="4DE56C63" wp14:editId="6F2CFDD0">
            <wp:extent cx="5534025" cy="3841299"/>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45316" cy="3849136"/>
                    </a:xfrm>
                    <a:prstGeom prst="rect">
                      <a:avLst/>
                    </a:prstGeom>
                  </pic:spPr>
                </pic:pic>
              </a:graphicData>
            </a:graphic>
          </wp:inline>
        </w:drawing>
      </w:r>
    </w:p>
    <w:p w14:paraId="01FE0CB8" w14:textId="28716D53" w:rsidR="000106F7" w:rsidRDefault="005514B3" w:rsidP="00230A3A">
      <w:r w:rsidRPr="005514B3">
        <w:rPr>
          <w:noProof/>
        </w:rPr>
        <w:lastRenderedPageBreak/>
        <w:drawing>
          <wp:inline distT="0" distB="0" distL="0" distR="0" wp14:anchorId="69FF214B" wp14:editId="2C452BC3">
            <wp:extent cx="5505450" cy="38138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19035" cy="3823228"/>
                    </a:xfrm>
                    <a:prstGeom prst="rect">
                      <a:avLst/>
                    </a:prstGeom>
                  </pic:spPr>
                </pic:pic>
              </a:graphicData>
            </a:graphic>
          </wp:inline>
        </w:drawing>
      </w:r>
    </w:p>
    <w:p w14:paraId="227BE0E5" w14:textId="2AEC0408" w:rsidR="005514B3" w:rsidRDefault="005514B3" w:rsidP="00230A3A">
      <w:r w:rsidRPr="005514B3">
        <w:rPr>
          <w:noProof/>
        </w:rPr>
        <w:drawing>
          <wp:inline distT="0" distB="0" distL="0" distR="0" wp14:anchorId="3B6374C2" wp14:editId="4539EE26">
            <wp:extent cx="5587456" cy="39052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591834" cy="3908310"/>
                    </a:xfrm>
                    <a:prstGeom prst="rect">
                      <a:avLst/>
                    </a:prstGeom>
                  </pic:spPr>
                </pic:pic>
              </a:graphicData>
            </a:graphic>
          </wp:inline>
        </w:drawing>
      </w:r>
    </w:p>
    <w:p w14:paraId="5E056F82" w14:textId="74CDAB1A" w:rsidR="00FC7296" w:rsidRPr="000E4521" w:rsidRDefault="000E4521" w:rsidP="000E4521">
      <w:pPr>
        <w:pStyle w:val="Heading2"/>
        <w:rPr>
          <w:bCs/>
        </w:rPr>
      </w:pPr>
      <w:bookmarkStart w:id="39" w:name="_Toc130450360"/>
      <w:r>
        <w:rPr>
          <w:bCs/>
        </w:rPr>
        <w:lastRenderedPageBreak/>
        <w:t>Models comparison</w:t>
      </w:r>
      <w:bookmarkEnd w:id="39"/>
    </w:p>
    <w:p w14:paraId="1B749088" w14:textId="0BCE73C3" w:rsidR="00FC7296" w:rsidRDefault="00FC7296" w:rsidP="00230A3A">
      <w:r>
        <w:t>By the compar</w:t>
      </w:r>
      <w:r w:rsidR="000E4521">
        <w:t>is</w:t>
      </w:r>
      <w:r>
        <w:t xml:space="preserve">on, </w:t>
      </w:r>
      <w:r w:rsidR="00537DE0">
        <w:t xml:space="preserve">no matter the ratio of split, KNN model has the highest accuracy </w:t>
      </w:r>
      <w:r w:rsidR="000E4521">
        <w:t>for 3 times and Random Forest has it for 2 times. W</w:t>
      </w:r>
      <w:r w:rsidR="00537DE0">
        <w:t>hile Random Forest has the highest cross validation score</w:t>
      </w:r>
      <w:r w:rsidR="000E4521">
        <w:t xml:space="preserve"> for all the times</w:t>
      </w:r>
    </w:p>
    <w:p w14:paraId="6F791406" w14:textId="48A2E55F" w:rsidR="004067FB" w:rsidRDefault="004067FB" w:rsidP="00230A3A">
      <w:r>
        <w:t>Cross validation score is the average accuracy of all the folders. It trains models with all the data</w:t>
      </w:r>
      <w:r w:rsidR="00F94B29">
        <w:t xml:space="preserve"> compared to a single accuracy which trains only a part of data</w:t>
      </w:r>
      <w:r>
        <w:t xml:space="preserve">. Therefore, in this case, </w:t>
      </w:r>
      <w:r w:rsidR="00F94B29">
        <w:t>cross validation score is more fair and more accurate.</w:t>
      </w:r>
    </w:p>
    <w:p w14:paraId="67BB237B" w14:textId="09E828E0" w:rsidR="002176D6" w:rsidRDefault="00F94B29" w:rsidP="00230A3A">
      <w:r>
        <w:t>Above all, the conclusion can be made:</w:t>
      </w:r>
    </w:p>
    <w:p w14:paraId="14C2B0CC" w14:textId="4B377E41" w:rsidR="00FC7296" w:rsidRPr="00F94B29" w:rsidRDefault="00FC7296" w:rsidP="00230A3A">
      <w:pPr>
        <w:rPr>
          <w:b/>
          <w:bCs/>
        </w:rPr>
      </w:pPr>
      <w:r w:rsidRPr="00F94B29">
        <w:rPr>
          <w:b/>
          <w:bCs/>
        </w:rPr>
        <w:t>The Random Forest model</w:t>
      </w:r>
      <w:r w:rsidR="006E65F4">
        <w:rPr>
          <w:b/>
          <w:bCs/>
        </w:rPr>
        <w:t xml:space="preserve"> (100 trees by default)</w:t>
      </w:r>
      <w:r w:rsidRPr="00F94B29">
        <w:rPr>
          <w:b/>
          <w:bCs/>
        </w:rPr>
        <w:t xml:space="preserve"> is the best choice </w:t>
      </w:r>
      <w:r w:rsidR="00F94B29">
        <w:rPr>
          <w:b/>
          <w:bCs/>
        </w:rPr>
        <w:t>to predict a patient m</w:t>
      </w:r>
      <w:r w:rsidR="00F94B29" w:rsidRPr="00F94B29">
        <w:rPr>
          <w:b/>
          <w:bCs/>
        </w:rPr>
        <w:t>alignant or benign</w:t>
      </w:r>
      <w:r w:rsidR="00162701" w:rsidRPr="00F94B29">
        <w:rPr>
          <w:b/>
          <w:bCs/>
        </w:rPr>
        <w:t>.</w:t>
      </w:r>
      <w:r w:rsidR="00F94B29">
        <w:rPr>
          <w:b/>
          <w:bCs/>
        </w:rPr>
        <w:t xml:space="preserve"> </w:t>
      </w:r>
      <w:r w:rsidRPr="00F94B29">
        <w:rPr>
          <w:b/>
          <w:bCs/>
        </w:rPr>
        <w:br/>
      </w:r>
    </w:p>
    <w:p w14:paraId="27AE715B" w14:textId="6A3F65EE" w:rsidR="00FC7296" w:rsidRDefault="00FC7296" w:rsidP="00230A3A"/>
    <w:p w14:paraId="38503C2F" w14:textId="7921AF1D" w:rsidR="00FC7296" w:rsidRDefault="00FC7296" w:rsidP="00230A3A"/>
    <w:p w14:paraId="1C47D5C9" w14:textId="0A3BB8CA" w:rsidR="00FC7296" w:rsidRDefault="00FC7296" w:rsidP="00230A3A"/>
    <w:p w14:paraId="302CD2A8" w14:textId="429A567D" w:rsidR="000E4521" w:rsidRDefault="000E4521" w:rsidP="00230A3A"/>
    <w:p w14:paraId="35F4E2FC" w14:textId="0EB4B4C4" w:rsidR="000E4521" w:rsidRDefault="000E4521" w:rsidP="00230A3A"/>
    <w:p w14:paraId="4587872A" w14:textId="7B59266E" w:rsidR="000E4521" w:rsidRDefault="000E4521" w:rsidP="00230A3A"/>
    <w:p w14:paraId="26243170" w14:textId="558969AE" w:rsidR="000E4521" w:rsidRDefault="000E4521" w:rsidP="00230A3A"/>
    <w:p w14:paraId="13A829CE" w14:textId="35588566" w:rsidR="000E4521" w:rsidRDefault="000E4521" w:rsidP="00230A3A"/>
    <w:p w14:paraId="2002716C" w14:textId="18C60E22" w:rsidR="000E4521" w:rsidRDefault="000E4521" w:rsidP="00230A3A"/>
    <w:p w14:paraId="0118F649" w14:textId="35AD1062" w:rsidR="000E4521" w:rsidRDefault="000E4521" w:rsidP="00230A3A"/>
    <w:p w14:paraId="4B5A4C7B" w14:textId="6234D78F" w:rsidR="000E4521" w:rsidRDefault="000E4521" w:rsidP="00230A3A"/>
    <w:p w14:paraId="203E70BA" w14:textId="16775901" w:rsidR="000E4521" w:rsidRDefault="000E4521" w:rsidP="00230A3A"/>
    <w:p w14:paraId="7B9E2F23" w14:textId="7E833F42" w:rsidR="000E4521" w:rsidRDefault="000E4521" w:rsidP="00230A3A"/>
    <w:p w14:paraId="0C1EB666" w14:textId="11481E6E" w:rsidR="000E4521" w:rsidRDefault="000E4521" w:rsidP="00230A3A"/>
    <w:p w14:paraId="16C41E5B" w14:textId="77777777" w:rsidR="000E4521" w:rsidRDefault="000E4521" w:rsidP="00230A3A"/>
    <w:p w14:paraId="2586F05E" w14:textId="44BFFA00" w:rsidR="00FC7296" w:rsidRDefault="00FC7296" w:rsidP="00230A3A"/>
    <w:p w14:paraId="1C6CD6F7" w14:textId="7CA01CB7" w:rsidR="003617C8" w:rsidRDefault="003617C8" w:rsidP="003617C8">
      <w:pPr>
        <w:pStyle w:val="Heading1"/>
      </w:pPr>
      <w:bookmarkStart w:id="40" w:name="_Toc130450361"/>
      <w:r w:rsidRPr="003617C8">
        <w:lastRenderedPageBreak/>
        <w:t>The shortcomings of the work and concluding remarks on the continuity of the work</w:t>
      </w:r>
      <w:bookmarkEnd w:id="40"/>
    </w:p>
    <w:p w14:paraId="4E34572F" w14:textId="513C548C" w:rsidR="00C26320" w:rsidRDefault="00C26320" w:rsidP="00230A3A"/>
    <w:p w14:paraId="3524DF27" w14:textId="7EA9E694" w:rsidR="00592037" w:rsidRPr="00592037" w:rsidRDefault="00992F98" w:rsidP="00592037">
      <w:pPr>
        <w:pStyle w:val="Heading2"/>
        <w:rPr>
          <w:bCs/>
        </w:rPr>
      </w:pPr>
      <w:bookmarkStart w:id="41" w:name="_Toc130450362"/>
      <w:r>
        <w:t>I</w:t>
      </w:r>
      <w:r w:rsidR="00592037">
        <w:rPr>
          <w:bCs/>
        </w:rPr>
        <w:t>mbalanced</w:t>
      </w:r>
      <w:bookmarkEnd w:id="41"/>
    </w:p>
    <w:p w14:paraId="7BF544C4" w14:textId="77777777" w:rsidR="00992F98" w:rsidRDefault="00724DD5" w:rsidP="00724DD5">
      <w:r>
        <w:t xml:space="preserve">The class of the dataset is a little </w:t>
      </w:r>
      <w:r w:rsidR="00093344">
        <w:t>im</w:t>
      </w:r>
      <w:r>
        <w:t>balanced with 357: 212 or 63%: 37%.</w:t>
      </w:r>
      <w:r w:rsidR="00093344">
        <w:t xml:space="preserve"> But it was not solved in this or past researches. </w:t>
      </w:r>
    </w:p>
    <w:p w14:paraId="0937FF49" w14:textId="79990EB2" w:rsidR="00724DD5" w:rsidRDefault="00093344" w:rsidP="00724DD5">
      <w:r>
        <w:t xml:space="preserve">There are some techniques like Resampling to handle this. </w:t>
      </w:r>
      <w:r w:rsidR="00992F98">
        <w:t xml:space="preserve">Considering the data is in medical science field, </w:t>
      </w:r>
      <w:r w:rsidR="00E86971">
        <w:t xml:space="preserve">it is inappropriate to simply apply Resampling to generate random data for the features. For example, area is calculated from radius. It is impossible to exist a large area with tiny radius. This technique </w:t>
      </w:r>
      <w:r w:rsidR="00424043">
        <w:t>needs to</w:t>
      </w:r>
      <w:r w:rsidR="00E86971">
        <w:t xml:space="preserve"> be </w:t>
      </w:r>
      <w:r w:rsidR="00424043">
        <w:t xml:space="preserve">further </w:t>
      </w:r>
      <w:r w:rsidR="00E86971">
        <w:t>adjusted before applying.</w:t>
      </w:r>
    </w:p>
    <w:p w14:paraId="2ADDF639" w14:textId="1A152FDD" w:rsidR="00592037" w:rsidRDefault="00592037" w:rsidP="00592037">
      <w:pPr>
        <w:pStyle w:val="Heading2"/>
      </w:pPr>
      <w:bookmarkStart w:id="42" w:name="_Toc130450363"/>
      <w:r>
        <w:t>Skewed data</w:t>
      </w:r>
      <w:bookmarkEnd w:id="42"/>
    </w:p>
    <w:p w14:paraId="15B28620" w14:textId="77777777" w:rsidR="00A579B5" w:rsidRDefault="00592037" w:rsidP="00592037">
      <w:r>
        <w:t>It is obviously by EDA report that only “</w:t>
      </w:r>
      <w:proofErr w:type="spellStart"/>
      <w:r>
        <w:t>smoothness_mean</w:t>
      </w:r>
      <w:proofErr w:type="spellEnd"/>
      <w:r>
        <w:t>”, “</w:t>
      </w:r>
      <w:proofErr w:type="spellStart"/>
      <w:r>
        <w:t>smoothness_worst</w:t>
      </w:r>
      <w:proofErr w:type="spellEnd"/>
      <w:r>
        <w:t>”, “</w:t>
      </w:r>
      <w:proofErr w:type="spellStart"/>
      <w:r>
        <w:t>symmetry_mean</w:t>
      </w:r>
      <w:proofErr w:type="spellEnd"/>
      <w:r>
        <w:t>” and “</w:t>
      </w:r>
      <w:proofErr w:type="spellStart"/>
      <w:r>
        <w:t>texture_worst</w:t>
      </w:r>
      <w:proofErr w:type="spellEnd"/>
      <w:r>
        <w:t xml:space="preserve">” features are closed to normal. </w:t>
      </w:r>
    </w:p>
    <w:p w14:paraId="39D9F9D1" w14:textId="5EB660F5" w:rsidR="00592037" w:rsidRDefault="009E7405" w:rsidP="00592037">
      <w:r>
        <w:t xml:space="preserve">Others are either skewed right or skewed left. </w:t>
      </w:r>
      <w:r w:rsidR="009D26E1">
        <w:t>This may affect some models like Logistic Regression. But it was not solved in this or past researches.</w:t>
      </w:r>
    </w:p>
    <w:p w14:paraId="0E3FD398" w14:textId="77777777" w:rsidR="00424043" w:rsidRDefault="00424043" w:rsidP="00592037">
      <w:r>
        <w:t xml:space="preserve">The easiest way to solve it is log transformation. It can be applied before scaling step. </w:t>
      </w:r>
    </w:p>
    <w:p w14:paraId="44653817" w14:textId="3886602A" w:rsidR="009D26E1" w:rsidRDefault="00424043" w:rsidP="00592037">
      <w:r>
        <w:t xml:space="preserve">However, skewed data does not affect KNN and Random Forest algorism. </w:t>
      </w:r>
      <w:r w:rsidR="00A579B5">
        <w:t>It needs further investigation on it to see whether it is necessary to apply the transformation.</w:t>
      </w:r>
    </w:p>
    <w:p w14:paraId="1623EABA" w14:textId="7AF08F46" w:rsidR="00A579B5" w:rsidRDefault="00A579B5" w:rsidP="00592037"/>
    <w:p w14:paraId="79B568FC" w14:textId="3F8995CA" w:rsidR="00A579B5" w:rsidRDefault="00A579B5" w:rsidP="00592037"/>
    <w:p w14:paraId="1C44452B" w14:textId="021E53D9" w:rsidR="00A579B5" w:rsidRDefault="00A579B5" w:rsidP="00592037"/>
    <w:p w14:paraId="26132471" w14:textId="4769CC68" w:rsidR="00A579B5" w:rsidRDefault="00A579B5" w:rsidP="00592037"/>
    <w:p w14:paraId="40D384F4" w14:textId="0DA04FF2" w:rsidR="00A579B5" w:rsidRDefault="00A579B5" w:rsidP="00592037"/>
    <w:p w14:paraId="5A27BF72" w14:textId="41E84BA9" w:rsidR="00A579B5" w:rsidRDefault="00A579B5" w:rsidP="00592037"/>
    <w:p w14:paraId="07AB64AB" w14:textId="5541B888" w:rsidR="00A579B5" w:rsidRDefault="00A579B5" w:rsidP="00592037"/>
    <w:p w14:paraId="55510D06" w14:textId="216D944B" w:rsidR="00A579B5" w:rsidRDefault="00A579B5" w:rsidP="00592037"/>
    <w:p w14:paraId="03DED76B" w14:textId="16FAD301" w:rsidR="00A579B5" w:rsidRDefault="00A579B5" w:rsidP="00592037"/>
    <w:p w14:paraId="2C61CC94" w14:textId="6AC6BF66" w:rsidR="00A579B5" w:rsidRDefault="00A579B5" w:rsidP="00A579B5">
      <w:pPr>
        <w:pStyle w:val="Heading1"/>
      </w:pPr>
      <w:bookmarkStart w:id="43" w:name="_Toc130450364"/>
      <w:r>
        <w:lastRenderedPageBreak/>
        <w:t>Reference</w:t>
      </w:r>
      <w:bookmarkEnd w:id="43"/>
    </w:p>
    <w:p w14:paraId="2F7D8A82" w14:textId="65A98C8F" w:rsidR="00A579B5" w:rsidRDefault="00A579B5" w:rsidP="00592037"/>
    <w:p w14:paraId="2221A85C" w14:textId="5E849825" w:rsidR="00994DA6" w:rsidRDefault="00994DA6" w:rsidP="00994DA6">
      <w:pPr>
        <w:pStyle w:val="BodyText"/>
      </w:pPr>
      <w:r>
        <w:t xml:space="preserve">Ahmet </w:t>
      </w:r>
      <w:proofErr w:type="spellStart"/>
      <w:r>
        <w:t>Saygılıa</w:t>
      </w:r>
      <w:proofErr w:type="spellEnd"/>
      <w:r>
        <w:t xml:space="preserve"> (2018)</w:t>
      </w:r>
      <w:r w:rsidR="00C24290">
        <w:t>. Classification and Diagnostic Prediction of Breast Cancers via Different Classifiers. ISVOS Journal 2018, 2(2):48-56</w:t>
      </w:r>
    </w:p>
    <w:p w14:paraId="5ABF378F" w14:textId="3241D1FD" w:rsidR="00994DA6" w:rsidRDefault="00994DA6" w:rsidP="00994DA6">
      <w:pPr>
        <w:pStyle w:val="BodyText"/>
      </w:pPr>
      <w:r>
        <w:t>Wisconsin Diagnostic Breast Cancer (WDBC) Data Set. (n.d.). Retrieved February 07, 2023, from https://archive.ics.uci.edu/ml/datasets/Breast+Cancer+Wisconsin+(Diagnostic)</w:t>
      </w:r>
    </w:p>
    <w:p w14:paraId="74C34435" w14:textId="77777777" w:rsidR="00994DA6" w:rsidRDefault="00994DA6" w:rsidP="00994DA6">
      <w:pPr>
        <w:pStyle w:val="BodyText"/>
      </w:pPr>
    </w:p>
    <w:p w14:paraId="021CAE9A" w14:textId="77777777" w:rsidR="00994DA6" w:rsidRDefault="00994DA6" w:rsidP="00994DA6">
      <w:pPr>
        <w:pStyle w:val="BodyText"/>
      </w:pPr>
      <w:r>
        <w:t xml:space="preserve">Street, W. N., </w:t>
      </w:r>
      <w:proofErr w:type="spellStart"/>
      <w:r>
        <w:t>Wolberg</w:t>
      </w:r>
      <w:proofErr w:type="spellEnd"/>
      <w:r>
        <w:t xml:space="preserve">, W. H., &amp; </w:t>
      </w:r>
      <w:proofErr w:type="spellStart"/>
      <w:r>
        <w:t>Mangasarian</w:t>
      </w:r>
      <w:proofErr w:type="spellEnd"/>
      <w:r>
        <w:t>, O. L. (1993). Nuclear feature extraction for breast tumor diagnosis. IS&amp;T/SPIE's Symposium on Electronic Imaging: Science and Technology, 1915, 861-870.</w:t>
      </w:r>
    </w:p>
    <w:p w14:paraId="2162FB7A" w14:textId="77777777" w:rsidR="00994DA6" w:rsidRDefault="00994DA6" w:rsidP="00994DA6">
      <w:pPr>
        <w:pStyle w:val="BodyText"/>
      </w:pPr>
    </w:p>
    <w:p w14:paraId="6D562D45" w14:textId="77777777" w:rsidR="00994DA6" w:rsidRDefault="00994DA6" w:rsidP="00994DA6">
      <w:pPr>
        <w:pStyle w:val="BodyText"/>
      </w:pPr>
      <w:r>
        <w:t xml:space="preserve">Guyon, I., Weston, J., Barnhill, S., &amp; </w:t>
      </w:r>
      <w:proofErr w:type="spellStart"/>
      <w:r>
        <w:t>Vapnik</w:t>
      </w:r>
      <w:proofErr w:type="spellEnd"/>
      <w:r>
        <w:t>, V. (2002). Gene selection for cancer classification using support vector machines. Machine Learning, 46(1-3), 389-422.</w:t>
      </w:r>
    </w:p>
    <w:p w14:paraId="1E139885" w14:textId="77777777" w:rsidR="00994DA6" w:rsidRDefault="00994DA6" w:rsidP="00994DA6">
      <w:pPr>
        <w:pStyle w:val="BodyText"/>
      </w:pPr>
    </w:p>
    <w:p w14:paraId="70CEE1E2" w14:textId="77777777" w:rsidR="00994DA6" w:rsidRDefault="00994DA6" w:rsidP="00994DA6">
      <w:pPr>
        <w:pStyle w:val="BodyText"/>
      </w:pPr>
      <w:proofErr w:type="spellStart"/>
      <w:r>
        <w:t>Rokach</w:t>
      </w:r>
      <w:proofErr w:type="spellEnd"/>
      <w:r>
        <w:t xml:space="preserve">, L., &amp; </w:t>
      </w:r>
      <w:proofErr w:type="spellStart"/>
      <w:r>
        <w:t>Maimon</w:t>
      </w:r>
      <w:proofErr w:type="spellEnd"/>
      <w:r>
        <w:t>, O. (2010). Data mining with decision trees: theory and applications. World Scientific.</w:t>
      </w:r>
    </w:p>
    <w:p w14:paraId="4BBC8473" w14:textId="77777777" w:rsidR="00994DA6" w:rsidRDefault="00994DA6" w:rsidP="00994DA6">
      <w:pPr>
        <w:pStyle w:val="BodyText"/>
      </w:pPr>
    </w:p>
    <w:p w14:paraId="1A32189B" w14:textId="77777777" w:rsidR="00994DA6" w:rsidRDefault="00994DA6" w:rsidP="00994DA6">
      <w:pPr>
        <w:pStyle w:val="BodyText"/>
      </w:pPr>
      <w:r>
        <w:t>Sung, H., Kim, J., Lee, H., &amp; Kim, Y. (2015). Prediction of breast cancer subtype based on gene expression data using random forests. Journal of medical systems, 39(2), 313-319.</w:t>
      </w:r>
    </w:p>
    <w:p w14:paraId="0EE6AA35" w14:textId="77777777" w:rsidR="00994DA6" w:rsidRDefault="00994DA6" w:rsidP="00994DA6">
      <w:pPr>
        <w:pStyle w:val="BodyText"/>
      </w:pPr>
    </w:p>
    <w:p w14:paraId="421C7A10" w14:textId="77777777" w:rsidR="00994DA6" w:rsidRPr="009A0B8E" w:rsidRDefault="00994DA6" w:rsidP="00994DA6">
      <w:pPr>
        <w:pStyle w:val="BodyText"/>
      </w:pPr>
      <w:r>
        <w:t xml:space="preserve">Friedman, J., Hastie, T., &amp; </w:t>
      </w:r>
      <w:proofErr w:type="spellStart"/>
      <w:r>
        <w:t>Tibshirani</w:t>
      </w:r>
      <w:proofErr w:type="spellEnd"/>
      <w:r>
        <w:t>, R. (2001). The elements of statistical learning: Data mining, inference, and prediction. Springer Science &amp; Business Media.</w:t>
      </w:r>
    </w:p>
    <w:p w14:paraId="3482485B" w14:textId="14072992" w:rsidR="00A579B5" w:rsidRDefault="00A579B5" w:rsidP="00592037"/>
    <w:p w14:paraId="128459FA" w14:textId="77777777" w:rsidR="007A2F17" w:rsidRPr="00E4406A" w:rsidRDefault="007A2F17" w:rsidP="00230A3A"/>
    <w:sectPr w:rsidR="007A2F17" w:rsidRPr="00E4406A" w:rsidSect="00297C4C">
      <w:footerReference w:type="default" r:id="rId46"/>
      <w:pgSz w:w="12240" w:h="15840"/>
      <w:pgMar w:top="1418" w:right="1440" w:bottom="1560" w:left="1440" w:header="709" w:footer="841" w:gutter="0"/>
      <w:pgNumType w:start="3" w:chapStyle="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E23910" w14:textId="77777777" w:rsidR="0016085F" w:rsidRDefault="0016085F" w:rsidP="00B52108">
      <w:r>
        <w:separator/>
      </w:r>
    </w:p>
    <w:p w14:paraId="71B3D7F4" w14:textId="77777777" w:rsidR="0016085F" w:rsidRDefault="0016085F"/>
  </w:endnote>
  <w:endnote w:type="continuationSeparator" w:id="0">
    <w:p w14:paraId="47FF82F2" w14:textId="77777777" w:rsidR="0016085F" w:rsidRDefault="0016085F" w:rsidP="00B52108">
      <w:r>
        <w:continuationSeparator/>
      </w:r>
    </w:p>
    <w:p w14:paraId="304F5D13" w14:textId="77777777" w:rsidR="0016085F" w:rsidRDefault="0016085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A2A8C1" w14:textId="77777777" w:rsidR="00BA12BF" w:rsidRDefault="00BA12B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E6DD" w14:textId="77777777" w:rsidR="00BA12BF" w:rsidRDefault="00BA12B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6CA01" w14:textId="77777777" w:rsidR="00BA12BF" w:rsidRDefault="00BA12BF">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0439065"/>
      <w:docPartObj>
        <w:docPartGallery w:val="Page Numbers (Top of Page)"/>
        <w:docPartUnique/>
      </w:docPartObj>
    </w:sdtPr>
    <w:sdtEndPr/>
    <w:sdtContent>
      <w:p w14:paraId="6AE1B81D" w14:textId="77777777" w:rsidR="00297C4C" w:rsidRPr="00297C4C" w:rsidRDefault="00297C4C" w:rsidP="00297C4C">
        <w:pPr>
          <w:jc w:val="right"/>
          <w:rPr>
            <w:rFonts w:cs="Arial"/>
            <w:sz w:val="20"/>
            <w:szCs w:val="20"/>
          </w:rPr>
        </w:pPr>
        <w:r w:rsidRPr="005811C6">
          <w:rPr>
            <w:rFonts w:cs="Arial"/>
            <w:sz w:val="20"/>
            <w:szCs w:val="20"/>
          </w:rPr>
          <w:tab/>
        </w:r>
        <w:r w:rsidRPr="005811C6">
          <w:rPr>
            <w:rFonts w:cs="Arial"/>
            <w:sz w:val="20"/>
            <w:szCs w:val="20"/>
          </w:rPr>
          <w:tab/>
        </w:r>
        <w:r>
          <w:rPr>
            <w:rFonts w:cs="Arial"/>
            <w:sz w:val="20"/>
            <w:szCs w:val="20"/>
          </w:rPr>
          <w:tab/>
        </w:r>
        <w:r>
          <w:rPr>
            <w:rFonts w:cs="Arial"/>
            <w:sz w:val="20"/>
            <w:szCs w:val="20"/>
          </w:rPr>
          <w:tab/>
        </w:r>
        <w:r w:rsidRPr="005811C6">
          <w:rPr>
            <w:rFonts w:cs="Arial"/>
            <w:sz w:val="20"/>
            <w:szCs w:val="20"/>
          </w:rPr>
          <w:t xml:space="preserve">Page </w:t>
        </w:r>
        <w:r w:rsidR="00A11CB1">
          <w:rPr>
            <w:rFonts w:cs="Arial"/>
            <w:b/>
            <w:bCs/>
            <w:sz w:val="20"/>
            <w:szCs w:val="20"/>
          </w:rPr>
          <w:fldChar w:fldCharType="begin"/>
        </w:r>
        <w:r>
          <w:rPr>
            <w:rFonts w:cs="Arial"/>
            <w:b/>
            <w:bCs/>
            <w:sz w:val="20"/>
            <w:szCs w:val="20"/>
          </w:rPr>
          <w:instrText xml:space="preserve"> PAGE  \* Arabic </w:instrText>
        </w:r>
        <w:r w:rsidR="00A11CB1">
          <w:rPr>
            <w:rFonts w:cs="Arial"/>
            <w:b/>
            <w:bCs/>
            <w:sz w:val="20"/>
            <w:szCs w:val="20"/>
          </w:rPr>
          <w:fldChar w:fldCharType="separate"/>
        </w:r>
        <w:r w:rsidR="00BA12BF">
          <w:rPr>
            <w:rFonts w:cs="Arial"/>
            <w:b/>
            <w:bCs/>
            <w:noProof/>
            <w:sz w:val="20"/>
            <w:szCs w:val="20"/>
          </w:rPr>
          <w:t>3</w:t>
        </w:r>
        <w:r w:rsidR="00A11CB1">
          <w:rPr>
            <w:rFonts w:cs="Arial"/>
            <w:b/>
            <w:bCs/>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C7964A" w14:textId="77777777" w:rsidR="0016085F" w:rsidRDefault="0016085F" w:rsidP="00B52108">
      <w:r>
        <w:separator/>
      </w:r>
    </w:p>
    <w:p w14:paraId="11DD952A" w14:textId="77777777" w:rsidR="0016085F" w:rsidRDefault="0016085F"/>
  </w:footnote>
  <w:footnote w:type="continuationSeparator" w:id="0">
    <w:p w14:paraId="0B90430B" w14:textId="77777777" w:rsidR="0016085F" w:rsidRDefault="0016085F" w:rsidP="00B52108">
      <w:r>
        <w:continuationSeparator/>
      </w:r>
    </w:p>
    <w:p w14:paraId="3868A562" w14:textId="77777777" w:rsidR="0016085F" w:rsidRDefault="0016085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2C4DDD" w14:textId="77777777" w:rsidR="00BA12BF" w:rsidRDefault="00BA12B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B1993B" w14:textId="77777777" w:rsidR="00BB2847" w:rsidRDefault="00BB2847" w:rsidP="00BB2847">
    <w:pPr>
      <w:spacing w:after="0"/>
      <w:jc w:val="right"/>
      <w:rPr>
        <w:rFonts w:cs="Arial"/>
        <w:b/>
        <w:sz w:val="20"/>
        <w:szCs w:val="20"/>
      </w:rPr>
    </w:pPr>
  </w:p>
  <w:p w14:paraId="2B501891" w14:textId="77777777" w:rsidR="00BB2847" w:rsidRDefault="00BA12BF" w:rsidP="00403063">
    <w:pPr>
      <w:spacing w:after="0"/>
      <w:jc w:val="right"/>
      <w:rPr>
        <w:rFonts w:cs="Arial"/>
        <w:b/>
        <w:sz w:val="20"/>
        <w:szCs w:val="20"/>
      </w:rPr>
    </w:pPr>
    <w:r>
      <w:rPr>
        <w:rFonts w:cs="Arial"/>
        <w:b/>
        <w:sz w:val="20"/>
        <w:szCs w:val="20"/>
      </w:rPr>
      <w:t>Header</w:t>
    </w:r>
  </w:p>
  <w:p w14:paraId="3ACB4BFE" w14:textId="77777777" w:rsidR="008F3CE6" w:rsidRDefault="008F3CE6" w:rsidP="00403063">
    <w:pPr>
      <w:spacing w:after="0"/>
      <w:jc w:val="right"/>
      <w:rPr>
        <w:rFonts w:cs="Arial"/>
        <w:b/>
        <w:sz w:val="20"/>
        <w:szCs w:val="20"/>
      </w:rPr>
    </w:pPr>
  </w:p>
  <w:p w14:paraId="242F1688" w14:textId="77777777" w:rsidR="008F3CE6" w:rsidRPr="00BB2847" w:rsidRDefault="008F3CE6" w:rsidP="00403063">
    <w:pPr>
      <w:spacing w:after="0"/>
      <w:jc w:val="right"/>
      <w:rPr>
        <w:rFonts w:cs="Arial"/>
        <w:b/>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CF55A5" w14:textId="77777777" w:rsidR="00BA12BF" w:rsidRDefault="00BA12B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8EBC4A6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C240EB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CB2CDC40"/>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223EF5C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A740E32E"/>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CDE418A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DF28803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1D8D7BA"/>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8EE8D69E"/>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415E415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B6D0F0A4"/>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32B433C"/>
    <w:multiLevelType w:val="hybridMultilevel"/>
    <w:tmpl w:val="203ADA4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04BC4F9A"/>
    <w:multiLevelType w:val="hybridMultilevel"/>
    <w:tmpl w:val="44DAE498"/>
    <w:lvl w:ilvl="0" w:tplc="E278B5C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3B2152D"/>
    <w:multiLevelType w:val="hybridMultilevel"/>
    <w:tmpl w:val="C12E9DE8"/>
    <w:lvl w:ilvl="0" w:tplc="8DB2496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CE56C3"/>
    <w:multiLevelType w:val="hybridMultilevel"/>
    <w:tmpl w:val="51F81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3201137A"/>
    <w:multiLevelType w:val="hybridMultilevel"/>
    <w:tmpl w:val="51F81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21A401F"/>
    <w:multiLevelType w:val="hybridMultilevel"/>
    <w:tmpl w:val="6ADE2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617C96"/>
    <w:multiLevelType w:val="hybridMultilevel"/>
    <w:tmpl w:val="51F81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39663C47"/>
    <w:multiLevelType w:val="hybridMultilevel"/>
    <w:tmpl w:val="51F81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F613073"/>
    <w:multiLevelType w:val="hybridMultilevel"/>
    <w:tmpl w:val="51F810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62665E3"/>
    <w:multiLevelType w:val="hybridMultilevel"/>
    <w:tmpl w:val="F348DC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7A373C0"/>
    <w:multiLevelType w:val="hybridMultilevel"/>
    <w:tmpl w:val="2ED895CC"/>
    <w:lvl w:ilvl="0" w:tplc="3FF406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D997262"/>
    <w:multiLevelType w:val="hybridMultilevel"/>
    <w:tmpl w:val="51F810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B17015C"/>
    <w:multiLevelType w:val="hybridMultilevel"/>
    <w:tmpl w:val="9F9A4C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9"/>
  </w:num>
  <w:num w:numId="7">
    <w:abstractNumId w:val="5"/>
  </w:num>
  <w:num w:numId="8">
    <w:abstractNumId w:val="6"/>
  </w:num>
  <w:num w:numId="9">
    <w:abstractNumId w:val="7"/>
  </w:num>
  <w:num w:numId="10">
    <w:abstractNumId w:val="8"/>
  </w:num>
  <w:num w:numId="11">
    <w:abstractNumId w:val="10"/>
  </w:num>
  <w:num w:numId="12">
    <w:abstractNumId w:val="22"/>
  </w:num>
  <w:num w:numId="13">
    <w:abstractNumId w:val="11"/>
  </w:num>
  <w:num w:numId="14">
    <w:abstractNumId w:val="18"/>
  </w:num>
  <w:num w:numId="15">
    <w:abstractNumId w:val="19"/>
  </w:num>
  <w:num w:numId="16">
    <w:abstractNumId w:val="15"/>
  </w:num>
  <w:num w:numId="17">
    <w:abstractNumId w:val="14"/>
  </w:num>
  <w:num w:numId="18">
    <w:abstractNumId w:val="21"/>
  </w:num>
  <w:num w:numId="19">
    <w:abstractNumId w:val="12"/>
  </w:num>
  <w:num w:numId="20">
    <w:abstractNumId w:val="17"/>
  </w:num>
  <w:num w:numId="21">
    <w:abstractNumId w:val="20"/>
  </w:num>
  <w:num w:numId="22">
    <w:abstractNumId w:val="13"/>
  </w:num>
  <w:num w:numId="23">
    <w:abstractNumId w:val="16"/>
  </w:num>
  <w:num w:numId="24">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stylePaneFormatFilter w:val="1F04" w:allStyles="0" w:customStyles="0" w:latentStyles="1" w:stylesInUse="0" w:headingStyles="0" w:numberingStyles="0" w:tableStyles="0" w:directFormattingOnRuns="1" w:directFormattingOnParagraphs="1" w:directFormattingOnNumbering="1" w:directFormattingOnTables="1" w:clearFormatting="1" w:top3HeadingStyles="0" w:visibleStyles="0"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48F"/>
    <w:rsid w:val="0000351F"/>
    <w:rsid w:val="00005B39"/>
    <w:rsid w:val="000106F7"/>
    <w:rsid w:val="00010BC2"/>
    <w:rsid w:val="00011F4E"/>
    <w:rsid w:val="000819DF"/>
    <w:rsid w:val="00086E94"/>
    <w:rsid w:val="00093344"/>
    <w:rsid w:val="000A5F0F"/>
    <w:rsid w:val="000B2D82"/>
    <w:rsid w:val="000B6ECA"/>
    <w:rsid w:val="000C6039"/>
    <w:rsid w:val="000C6E1F"/>
    <w:rsid w:val="000E4521"/>
    <w:rsid w:val="000F2E32"/>
    <w:rsid w:val="000F4B8D"/>
    <w:rsid w:val="000F4FFC"/>
    <w:rsid w:val="000F6CF3"/>
    <w:rsid w:val="0010617A"/>
    <w:rsid w:val="00151336"/>
    <w:rsid w:val="0016085F"/>
    <w:rsid w:val="00162701"/>
    <w:rsid w:val="00166AA5"/>
    <w:rsid w:val="00195753"/>
    <w:rsid w:val="001D3D92"/>
    <w:rsid w:val="0020419D"/>
    <w:rsid w:val="00211D4A"/>
    <w:rsid w:val="00211E29"/>
    <w:rsid w:val="002176D6"/>
    <w:rsid w:val="0022184C"/>
    <w:rsid w:val="00227749"/>
    <w:rsid w:val="00230A3A"/>
    <w:rsid w:val="00231E4D"/>
    <w:rsid w:val="00236CE7"/>
    <w:rsid w:val="00260477"/>
    <w:rsid w:val="00290E72"/>
    <w:rsid w:val="002920BA"/>
    <w:rsid w:val="00297AE9"/>
    <w:rsid w:val="00297C4C"/>
    <w:rsid w:val="002A1A20"/>
    <w:rsid w:val="002C635D"/>
    <w:rsid w:val="002D702C"/>
    <w:rsid w:val="002D7946"/>
    <w:rsid w:val="002E0BEC"/>
    <w:rsid w:val="002E3440"/>
    <w:rsid w:val="002F0BE4"/>
    <w:rsid w:val="003041DF"/>
    <w:rsid w:val="0033721A"/>
    <w:rsid w:val="00337368"/>
    <w:rsid w:val="00352714"/>
    <w:rsid w:val="003617C8"/>
    <w:rsid w:val="003723E4"/>
    <w:rsid w:val="003731F8"/>
    <w:rsid w:val="00375D21"/>
    <w:rsid w:val="003817B4"/>
    <w:rsid w:val="003840FA"/>
    <w:rsid w:val="003A6C28"/>
    <w:rsid w:val="003A7DA2"/>
    <w:rsid w:val="003B35A8"/>
    <w:rsid w:val="003B7188"/>
    <w:rsid w:val="003B75A8"/>
    <w:rsid w:val="003C5420"/>
    <w:rsid w:val="003D2489"/>
    <w:rsid w:val="003E4578"/>
    <w:rsid w:val="003F20BA"/>
    <w:rsid w:val="00403063"/>
    <w:rsid w:val="004037B9"/>
    <w:rsid w:val="004067FB"/>
    <w:rsid w:val="00424043"/>
    <w:rsid w:val="00424F66"/>
    <w:rsid w:val="00430467"/>
    <w:rsid w:val="004501F6"/>
    <w:rsid w:val="00466F01"/>
    <w:rsid w:val="00470CAB"/>
    <w:rsid w:val="00471612"/>
    <w:rsid w:val="00473264"/>
    <w:rsid w:val="00473E99"/>
    <w:rsid w:val="00480781"/>
    <w:rsid w:val="00483462"/>
    <w:rsid w:val="004B70F8"/>
    <w:rsid w:val="004C14C4"/>
    <w:rsid w:val="004D28BD"/>
    <w:rsid w:val="004D3B0F"/>
    <w:rsid w:val="004E54C4"/>
    <w:rsid w:val="004F39FB"/>
    <w:rsid w:val="004F5D7A"/>
    <w:rsid w:val="00523E6A"/>
    <w:rsid w:val="00530AFF"/>
    <w:rsid w:val="00536582"/>
    <w:rsid w:val="00537DE0"/>
    <w:rsid w:val="005421D0"/>
    <w:rsid w:val="005452C5"/>
    <w:rsid w:val="005514B3"/>
    <w:rsid w:val="00551EDA"/>
    <w:rsid w:val="00552D7A"/>
    <w:rsid w:val="0055472C"/>
    <w:rsid w:val="00563FD6"/>
    <w:rsid w:val="00575A7C"/>
    <w:rsid w:val="005811C6"/>
    <w:rsid w:val="00592037"/>
    <w:rsid w:val="00595F22"/>
    <w:rsid w:val="005A7051"/>
    <w:rsid w:val="005B4652"/>
    <w:rsid w:val="005B4849"/>
    <w:rsid w:val="005C215F"/>
    <w:rsid w:val="005C45AE"/>
    <w:rsid w:val="005C4DD1"/>
    <w:rsid w:val="005E5C44"/>
    <w:rsid w:val="005E7822"/>
    <w:rsid w:val="005F36FE"/>
    <w:rsid w:val="00605902"/>
    <w:rsid w:val="00616BFC"/>
    <w:rsid w:val="0062303C"/>
    <w:rsid w:val="00643C68"/>
    <w:rsid w:val="00651B88"/>
    <w:rsid w:val="00654E36"/>
    <w:rsid w:val="006900BD"/>
    <w:rsid w:val="006A2BFD"/>
    <w:rsid w:val="006B0608"/>
    <w:rsid w:val="006B090D"/>
    <w:rsid w:val="006B2EC4"/>
    <w:rsid w:val="006C2040"/>
    <w:rsid w:val="006C7065"/>
    <w:rsid w:val="006E65F4"/>
    <w:rsid w:val="00704BCF"/>
    <w:rsid w:val="00724DD5"/>
    <w:rsid w:val="007437B7"/>
    <w:rsid w:val="00747BDE"/>
    <w:rsid w:val="00751BA9"/>
    <w:rsid w:val="00754C0D"/>
    <w:rsid w:val="00780F40"/>
    <w:rsid w:val="007A2F17"/>
    <w:rsid w:val="007A4BB3"/>
    <w:rsid w:val="007B2FD4"/>
    <w:rsid w:val="007B680C"/>
    <w:rsid w:val="007C4652"/>
    <w:rsid w:val="007C7BF7"/>
    <w:rsid w:val="007D430C"/>
    <w:rsid w:val="007D6F7C"/>
    <w:rsid w:val="007F091D"/>
    <w:rsid w:val="007F1B9E"/>
    <w:rsid w:val="00811FE5"/>
    <w:rsid w:val="008234BE"/>
    <w:rsid w:val="008354C2"/>
    <w:rsid w:val="00835825"/>
    <w:rsid w:val="00843CCD"/>
    <w:rsid w:val="0084659C"/>
    <w:rsid w:val="00865503"/>
    <w:rsid w:val="008925C4"/>
    <w:rsid w:val="008E145C"/>
    <w:rsid w:val="008E7B03"/>
    <w:rsid w:val="008F3CE6"/>
    <w:rsid w:val="00911728"/>
    <w:rsid w:val="0091438A"/>
    <w:rsid w:val="00924FD0"/>
    <w:rsid w:val="009404DE"/>
    <w:rsid w:val="00941E35"/>
    <w:rsid w:val="0098752E"/>
    <w:rsid w:val="00990245"/>
    <w:rsid w:val="00992F98"/>
    <w:rsid w:val="00994DA6"/>
    <w:rsid w:val="009B7998"/>
    <w:rsid w:val="009C523F"/>
    <w:rsid w:val="009C60F6"/>
    <w:rsid w:val="009D26E1"/>
    <w:rsid w:val="009E7405"/>
    <w:rsid w:val="009F1E14"/>
    <w:rsid w:val="00A11CB1"/>
    <w:rsid w:val="00A3762A"/>
    <w:rsid w:val="00A41A36"/>
    <w:rsid w:val="00A47477"/>
    <w:rsid w:val="00A565DD"/>
    <w:rsid w:val="00A579B5"/>
    <w:rsid w:val="00A6565F"/>
    <w:rsid w:val="00A86CBC"/>
    <w:rsid w:val="00A87C3B"/>
    <w:rsid w:val="00A91614"/>
    <w:rsid w:val="00A929BD"/>
    <w:rsid w:val="00AA5EB3"/>
    <w:rsid w:val="00AB2918"/>
    <w:rsid w:val="00AB343B"/>
    <w:rsid w:val="00AB4117"/>
    <w:rsid w:val="00AF2B39"/>
    <w:rsid w:val="00B069DD"/>
    <w:rsid w:val="00B12363"/>
    <w:rsid w:val="00B1555D"/>
    <w:rsid w:val="00B218A5"/>
    <w:rsid w:val="00B259D8"/>
    <w:rsid w:val="00B359AC"/>
    <w:rsid w:val="00B52108"/>
    <w:rsid w:val="00B9366B"/>
    <w:rsid w:val="00BA12BF"/>
    <w:rsid w:val="00BA448F"/>
    <w:rsid w:val="00BB11FE"/>
    <w:rsid w:val="00BB2847"/>
    <w:rsid w:val="00BC2CDC"/>
    <w:rsid w:val="00BC32EF"/>
    <w:rsid w:val="00BC7C69"/>
    <w:rsid w:val="00BE7F7F"/>
    <w:rsid w:val="00BF3576"/>
    <w:rsid w:val="00C02626"/>
    <w:rsid w:val="00C1605F"/>
    <w:rsid w:val="00C221CE"/>
    <w:rsid w:val="00C24290"/>
    <w:rsid w:val="00C26320"/>
    <w:rsid w:val="00C3103A"/>
    <w:rsid w:val="00C46A33"/>
    <w:rsid w:val="00C80DE8"/>
    <w:rsid w:val="00C84396"/>
    <w:rsid w:val="00C86BF2"/>
    <w:rsid w:val="00CA15E3"/>
    <w:rsid w:val="00CA265E"/>
    <w:rsid w:val="00CA5363"/>
    <w:rsid w:val="00CE610B"/>
    <w:rsid w:val="00D02722"/>
    <w:rsid w:val="00D065B3"/>
    <w:rsid w:val="00D1666F"/>
    <w:rsid w:val="00D17B36"/>
    <w:rsid w:val="00D50231"/>
    <w:rsid w:val="00D555A6"/>
    <w:rsid w:val="00D70AA0"/>
    <w:rsid w:val="00D814D7"/>
    <w:rsid w:val="00DA731A"/>
    <w:rsid w:val="00DC17D3"/>
    <w:rsid w:val="00DC51E3"/>
    <w:rsid w:val="00DE6A6B"/>
    <w:rsid w:val="00E0503B"/>
    <w:rsid w:val="00E12539"/>
    <w:rsid w:val="00E1779A"/>
    <w:rsid w:val="00E4406A"/>
    <w:rsid w:val="00E57830"/>
    <w:rsid w:val="00E62D23"/>
    <w:rsid w:val="00E671F7"/>
    <w:rsid w:val="00E7161F"/>
    <w:rsid w:val="00E76FE3"/>
    <w:rsid w:val="00E86971"/>
    <w:rsid w:val="00E943C4"/>
    <w:rsid w:val="00EA6E89"/>
    <w:rsid w:val="00EB41C0"/>
    <w:rsid w:val="00EB5C1F"/>
    <w:rsid w:val="00EC578D"/>
    <w:rsid w:val="00EE4683"/>
    <w:rsid w:val="00EF409F"/>
    <w:rsid w:val="00F047A9"/>
    <w:rsid w:val="00F12059"/>
    <w:rsid w:val="00F2016C"/>
    <w:rsid w:val="00F226C7"/>
    <w:rsid w:val="00F2415B"/>
    <w:rsid w:val="00F328C4"/>
    <w:rsid w:val="00F43300"/>
    <w:rsid w:val="00F45438"/>
    <w:rsid w:val="00F57E7B"/>
    <w:rsid w:val="00F62212"/>
    <w:rsid w:val="00F94B29"/>
    <w:rsid w:val="00FA569B"/>
    <w:rsid w:val="00FC3E80"/>
    <w:rsid w:val="00FC7296"/>
    <w:rsid w:val="00FE0AB7"/>
    <w:rsid w:val="00FF7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EB3608"/>
  <w15:docId w15:val="{025717CA-5322-4120-946C-9E33CF3426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42"/>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B680C"/>
    <w:pPr>
      <w:spacing w:after="200" w:line="259" w:lineRule="auto"/>
    </w:pPr>
    <w:rPr>
      <w:rFonts w:ascii="Arial" w:hAnsi="Arial"/>
      <w:sz w:val="22"/>
    </w:rPr>
  </w:style>
  <w:style w:type="paragraph" w:styleId="Heading1">
    <w:name w:val="heading 1"/>
    <w:basedOn w:val="BodyText"/>
    <w:next w:val="BodyText"/>
    <w:link w:val="Heading1Char"/>
    <w:uiPriority w:val="2"/>
    <w:qFormat/>
    <w:rsid w:val="002C635D"/>
    <w:pPr>
      <w:keepNext/>
      <w:keepLines/>
      <w:pBdr>
        <w:bottom w:val="single" w:sz="2" w:space="1" w:color="auto"/>
      </w:pBdr>
      <w:spacing w:before="400" w:after="100"/>
      <w:outlineLvl w:val="0"/>
    </w:pPr>
    <w:rPr>
      <w:rFonts w:eastAsiaTheme="majorEastAsia" w:cstheme="majorBidi"/>
      <w:b/>
      <w:sz w:val="36"/>
      <w:szCs w:val="32"/>
    </w:rPr>
  </w:style>
  <w:style w:type="paragraph" w:styleId="Heading2">
    <w:name w:val="heading 2"/>
    <w:basedOn w:val="BodyText"/>
    <w:next w:val="Normal"/>
    <w:link w:val="Heading2Char"/>
    <w:uiPriority w:val="3"/>
    <w:unhideWhenUsed/>
    <w:qFormat/>
    <w:rsid w:val="002C635D"/>
    <w:pPr>
      <w:keepNext/>
      <w:keepLines/>
      <w:spacing w:before="300" w:after="120"/>
      <w:outlineLvl w:val="1"/>
    </w:pPr>
    <w:rPr>
      <w:rFonts w:eastAsiaTheme="majorEastAsia" w:cstheme="majorBidi"/>
      <w:b/>
      <w:color w:val="000000" w:themeColor="text1"/>
      <w:sz w:val="28"/>
      <w:szCs w:val="26"/>
    </w:rPr>
  </w:style>
  <w:style w:type="paragraph" w:styleId="Heading3">
    <w:name w:val="heading 3"/>
    <w:basedOn w:val="Heading2"/>
    <w:next w:val="Normal"/>
    <w:link w:val="Heading3Char"/>
    <w:uiPriority w:val="4"/>
    <w:unhideWhenUsed/>
    <w:qFormat/>
    <w:rsid w:val="000F4FFC"/>
    <w:pPr>
      <w:spacing w:before="280" w:after="0"/>
      <w:outlineLvl w:val="2"/>
    </w:pPr>
    <w:rPr>
      <w:sz w:val="24"/>
    </w:rPr>
  </w:style>
  <w:style w:type="paragraph" w:styleId="Heading4">
    <w:name w:val="heading 4"/>
    <w:basedOn w:val="BodyText"/>
    <w:next w:val="Normal"/>
    <w:link w:val="Heading4Char"/>
    <w:uiPriority w:val="5"/>
    <w:unhideWhenUsed/>
    <w:qFormat/>
    <w:rsid w:val="00551EDA"/>
    <w:pPr>
      <w:spacing w:before="280" w:after="0"/>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ncerely">
    <w:name w:val="Sincerely"/>
    <w:basedOn w:val="Normal"/>
    <w:uiPriority w:val="6"/>
    <w:rsid w:val="000F6CF3"/>
    <w:pPr>
      <w:spacing w:after="1000"/>
    </w:pPr>
  </w:style>
  <w:style w:type="paragraph" w:styleId="Header">
    <w:name w:val="header"/>
    <w:basedOn w:val="Normal"/>
    <w:link w:val="HeaderChar"/>
    <w:uiPriority w:val="99"/>
    <w:unhideWhenUsed/>
    <w:rsid w:val="005E782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7822"/>
    <w:rPr>
      <w:rFonts w:ascii="Times New Roman" w:hAnsi="Times New Roman"/>
      <w:sz w:val="22"/>
    </w:rPr>
  </w:style>
  <w:style w:type="paragraph" w:styleId="Footer">
    <w:name w:val="footer"/>
    <w:basedOn w:val="Normal"/>
    <w:link w:val="FooterChar"/>
    <w:uiPriority w:val="99"/>
    <w:unhideWhenUsed/>
    <w:rsid w:val="00E7161F"/>
    <w:pPr>
      <w:tabs>
        <w:tab w:val="center" w:pos="4680"/>
        <w:tab w:val="right" w:pos="9360"/>
      </w:tabs>
      <w:spacing w:after="0" w:line="240" w:lineRule="auto"/>
    </w:pPr>
  </w:style>
  <w:style w:type="paragraph" w:styleId="NormalWeb">
    <w:name w:val="Normal (Web)"/>
    <w:basedOn w:val="Normal"/>
    <w:uiPriority w:val="99"/>
    <w:semiHidden/>
    <w:unhideWhenUsed/>
    <w:rsid w:val="00B52108"/>
    <w:pPr>
      <w:spacing w:before="100" w:beforeAutospacing="1" w:after="100" w:afterAutospacing="1"/>
    </w:pPr>
    <w:rPr>
      <w:rFonts w:cs="Times New Roman"/>
    </w:rPr>
  </w:style>
  <w:style w:type="paragraph" w:styleId="BodyText">
    <w:name w:val="Body Text"/>
    <w:basedOn w:val="Normal"/>
    <w:link w:val="BodyTextChar"/>
    <w:uiPriority w:val="99"/>
    <w:unhideWhenUsed/>
    <w:rsid w:val="00B52108"/>
    <w:pPr>
      <w:spacing w:line="264" w:lineRule="auto"/>
    </w:pPr>
  </w:style>
  <w:style w:type="character" w:customStyle="1" w:styleId="BodyTextChar">
    <w:name w:val="Body Text Char"/>
    <w:basedOn w:val="DefaultParagraphFont"/>
    <w:link w:val="BodyText"/>
    <w:uiPriority w:val="99"/>
    <w:rsid w:val="00B52108"/>
    <w:rPr>
      <w:rFonts w:ascii="Times New Roman" w:hAnsi="Times New Roman"/>
      <w:sz w:val="22"/>
    </w:rPr>
  </w:style>
  <w:style w:type="character" w:customStyle="1" w:styleId="Heading1Char">
    <w:name w:val="Heading 1 Char"/>
    <w:basedOn w:val="DefaultParagraphFont"/>
    <w:link w:val="Heading1"/>
    <w:uiPriority w:val="2"/>
    <w:rsid w:val="002C635D"/>
    <w:rPr>
      <w:rFonts w:ascii="Arial" w:eastAsiaTheme="majorEastAsia" w:hAnsi="Arial" w:cstheme="majorBidi"/>
      <w:b/>
      <w:sz w:val="36"/>
      <w:szCs w:val="32"/>
    </w:rPr>
  </w:style>
  <w:style w:type="character" w:customStyle="1" w:styleId="Heading2Char">
    <w:name w:val="Heading 2 Char"/>
    <w:basedOn w:val="DefaultParagraphFont"/>
    <w:link w:val="Heading2"/>
    <w:uiPriority w:val="3"/>
    <w:rsid w:val="002C635D"/>
    <w:rPr>
      <w:rFonts w:ascii="Arial" w:eastAsiaTheme="majorEastAsia" w:hAnsi="Arial" w:cstheme="majorBidi"/>
      <w:b/>
      <w:color w:val="000000" w:themeColor="text1"/>
      <w:sz w:val="28"/>
      <w:szCs w:val="26"/>
    </w:rPr>
  </w:style>
  <w:style w:type="paragraph" w:styleId="BodyText2">
    <w:name w:val="Body Text 2"/>
    <w:aliases w:val="No spacing"/>
    <w:basedOn w:val="BodyText"/>
    <w:link w:val="BodyText2Char"/>
    <w:uiPriority w:val="99"/>
    <w:unhideWhenUsed/>
    <w:rsid w:val="007A4BB3"/>
    <w:pPr>
      <w:spacing w:after="0"/>
    </w:pPr>
  </w:style>
  <w:style w:type="character" w:customStyle="1" w:styleId="BodyText2Char">
    <w:name w:val="Body Text 2 Char"/>
    <w:aliases w:val="No spacing Char"/>
    <w:basedOn w:val="DefaultParagraphFont"/>
    <w:link w:val="BodyText2"/>
    <w:uiPriority w:val="99"/>
    <w:rsid w:val="007A4BB3"/>
    <w:rPr>
      <w:rFonts w:ascii="Times New Roman" w:hAnsi="Times New Roman"/>
      <w:sz w:val="22"/>
    </w:rPr>
  </w:style>
  <w:style w:type="character" w:customStyle="1" w:styleId="FooterChar">
    <w:name w:val="Footer Char"/>
    <w:basedOn w:val="DefaultParagraphFont"/>
    <w:link w:val="Footer"/>
    <w:uiPriority w:val="99"/>
    <w:rsid w:val="00E7161F"/>
    <w:rPr>
      <w:rFonts w:ascii="Times New Roman" w:hAnsi="Times New Roman"/>
      <w:sz w:val="22"/>
    </w:rPr>
  </w:style>
  <w:style w:type="character" w:customStyle="1" w:styleId="Heading3Char">
    <w:name w:val="Heading 3 Char"/>
    <w:basedOn w:val="DefaultParagraphFont"/>
    <w:link w:val="Heading3"/>
    <w:uiPriority w:val="4"/>
    <w:rsid w:val="000F4FFC"/>
    <w:rPr>
      <w:rFonts w:ascii="Arial" w:eastAsiaTheme="majorEastAsia" w:hAnsi="Arial" w:cstheme="majorBidi"/>
      <w:b/>
      <w:color w:val="000000" w:themeColor="text1"/>
      <w:szCs w:val="26"/>
    </w:rPr>
  </w:style>
  <w:style w:type="character" w:customStyle="1" w:styleId="Heading4Char">
    <w:name w:val="Heading 4 Char"/>
    <w:basedOn w:val="DefaultParagraphFont"/>
    <w:link w:val="Heading4"/>
    <w:uiPriority w:val="5"/>
    <w:rsid w:val="00551EDA"/>
    <w:rPr>
      <w:rFonts w:ascii="Arial" w:hAnsi="Arial"/>
      <w:b/>
      <w:sz w:val="22"/>
    </w:rPr>
  </w:style>
  <w:style w:type="paragraph" w:styleId="NoSpacing">
    <w:name w:val="No Spacing"/>
    <w:link w:val="NoSpacingChar"/>
    <w:uiPriority w:val="1"/>
    <w:qFormat/>
    <w:rsid w:val="007B680C"/>
    <w:rPr>
      <w:rFonts w:ascii="Arial" w:hAnsi="Arial"/>
      <w:sz w:val="22"/>
    </w:rPr>
  </w:style>
  <w:style w:type="character" w:customStyle="1" w:styleId="NoSpacingChar">
    <w:name w:val="No Spacing Char"/>
    <w:basedOn w:val="DefaultParagraphFont"/>
    <w:link w:val="NoSpacing"/>
    <w:uiPriority w:val="1"/>
    <w:rsid w:val="007B680C"/>
    <w:rPr>
      <w:rFonts w:ascii="Arial" w:hAnsi="Arial"/>
      <w:sz w:val="22"/>
    </w:rPr>
  </w:style>
  <w:style w:type="paragraph" w:styleId="Subtitle">
    <w:name w:val="Subtitle"/>
    <w:basedOn w:val="Normal"/>
    <w:next w:val="Normal"/>
    <w:link w:val="SubtitleChar"/>
    <w:uiPriority w:val="11"/>
    <w:qFormat/>
    <w:rsid w:val="00EF409F"/>
    <w:pPr>
      <w:numPr>
        <w:ilvl w:val="1"/>
      </w:numPr>
      <w:spacing w:after="160"/>
    </w:pPr>
    <w:rPr>
      <w:spacing w:val="15"/>
      <w:sz w:val="44"/>
      <w:szCs w:val="22"/>
    </w:rPr>
  </w:style>
  <w:style w:type="character" w:customStyle="1" w:styleId="SubtitleChar">
    <w:name w:val="Subtitle Char"/>
    <w:basedOn w:val="DefaultParagraphFont"/>
    <w:link w:val="Subtitle"/>
    <w:uiPriority w:val="11"/>
    <w:rsid w:val="00EF409F"/>
    <w:rPr>
      <w:rFonts w:ascii="Arial" w:hAnsi="Arial"/>
      <w:spacing w:val="15"/>
      <w:sz w:val="44"/>
      <w:szCs w:val="22"/>
    </w:rPr>
  </w:style>
  <w:style w:type="paragraph" w:styleId="TOCHeading">
    <w:name w:val="TOC Heading"/>
    <w:basedOn w:val="Heading1"/>
    <w:next w:val="Normal"/>
    <w:uiPriority w:val="39"/>
    <w:unhideWhenUsed/>
    <w:rsid w:val="00B218A5"/>
    <w:pPr>
      <w:spacing w:before="240" w:after="200" w:line="259" w:lineRule="auto"/>
      <w:outlineLvl w:val="9"/>
    </w:pPr>
    <w:rPr>
      <w:lang w:val="en-US"/>
    </w:rPr>
  </w:style>
  <w:style w:type="paragraph" w:styleId="TOC1">
    <w:name w:val="toc 1"/>
    <w:next w:val="Normal"/>
    <w:autoRedefine/>
    <w:uiPriority w:val="39"/>
    <w:unhideWhenUsed/>
    <w:rsid w:val="002C635D"/>
    <w:pPr>
      <w:tabs>
        <w:tab w:val="right" w:leader="dot" w:pos="9350"/>
      </w:tabs>
      <w:spacing w:line="360" w:lineRule="auto"/>
    </w:pPr>
    <w:rPr>
      <w:rFonts w:ascii="Arial" w:eastAsiaTheme="majorEastAsia" w:hAnsi="Arial" w:cstheme="majorBidi"/>
      <w:b/>
      <w:color w:val="000000" w:themeColor="text1"/>
      <w:szCs w:val="26"/>
    </w:rPr>
  </w:style>
  <w:style w:type="paragraph" w:styleId="TOC2">
    <w:name w:val="toc 2"/>
    <w:basedOn w:val="Heading3"/>
    <w:next w:val="Normal"/>
    <w:autoRedefine/>
    <w:uiPriority w:val="39"/>
    <w:unhideWhenUsed/>
    <w:rsid w:val="00F047A9"/>
    <w:pPr>
      <w:spacing w:before="0" w:line="360" w:lineRule="auto"/>
      <w:ind w:left="221"/>
    </w:pPr>
    <w:rPr>
      <w:b w:val="0"/>
    </w:rPr>
  </w:style>
  <w:style w:type="paragraph" w:styleId="TOC3">
    <w:name w:val="toc 3"/>
    <w:basedOn w:val="Normal"/>
    <w:next w:val="Normal"/>
    <w:autoRedefine/>
    <w:uiPriority w:val="39"/>
    <w:unhideWhenUsed/>
    <w:rsid w:val="00811FE5"/>
    <w:pPr>
      <w:spacing w:after="0" w:line="360" w:lineRule="auto"/>
      <w:ind w:left="442"/>
    </w:pPr>
  </w:style>
  <w:style w:type="character" w:styleId="Hyperlink">
    <w:name w:val="Hyperlink"/>
    <w:basedOn w:val="DefaultParagraphFont"/>
    <w:uiPriority w:val="99"/>
    <w:unhideWhenUsed/>
    <w:rsid w:val="00811FE5"/>
    <w:rPr>
      <w:color w:val="004C9B" w:themeColor="hyperlink"/>
      <w:u w:val="single"/>
    </w:rPr>
  </w:style>
  <w:style w:type="paragraph" w:styleId="BalloonText">
    <w:name w:val="Balloon Text"/>
    <w:basedOn w:val="Normal"/>
    <w:link w:val="BalloonTextChar"/>
    <w:uiPriority w:val="99"/>
    <w:semiHidden/>
    <w:unhideWhenUsed/>
    <w:rsid w:val="00A47477"/>
    <w:pPr>
      <w:spacing w:after="0" w:line="240" w:lineRule="auto"/>
    </w:pPr>
    <w:rPr>
      <w:rFonts w:ascii="Segoe UI" w:hAnsi="Segoe UI" w:cs="Segoe UI"/>
      <w:sz w:val="18"/>
      <w:szCs w:val="18"/>
    </w:rPr>
  </w:style>
  <w:style w:type="paragraph" w:styleId="TOC4">
    <w:name w:val="toc 4"/>
    <w:basedOn w:val="Heading4"/>
    <w:next w:val="Normal"/>
    <w:autoRedefine/>
    <w:uiPriority w:val="39"/>
    <w:semiHidden/>
    <w:unhideWhenUsed/>
    <w:rsid w:val="00811FE5"/>
    <w:pPr>
      <w:spacing w:after="100"/>
      <w:ind w:left="660"/>
    </w:pPr>
  </w:style>
  <w:style w:type="character" w:customStyle="1" w:styleId="BalloonTextChar">
    <w:name w:val="Balloon Text Char"/>
    <w:basedOn w:val="DefaultParagraphFont"/>
    <w:link w:val="BalloonText"/>
    <w:uiPriority w:val="99"/>
    <w:semiHidden/>
    <w:rsid w:val="00A47477"/>
    <w:rPr>
      <w:rFonts w:ascii="Segoe UI" w:hAnsi="Segoe UI" w:cs="Segoe UI"/>
      <w:sz w:val="18"/>
      <w:szCs w:val="18"/>
    </w:rPr>
  </w:style>
  <w:style w:type="table" w:styleId="TableGrid">
    <w:name w:val="Table Grid"/>
    <w:basedOn w:val="TableNormal"/>
    <w:uiPriority w:val="39"/>
    <w:rsid w:val="00530AF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5Dark-Accent21">
    <w:name w:val="Grid Table 5 Dark - Accent 21"/>
    <w:basedOn w:val="TableNormal"/>
    <w:uiPriority w:val="50"/>
    <w:rsid w:val="007B680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E2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72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72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72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7200" w:themeFill="accent2"/>
      </w:tcPr>
    </w:tblStylePr>
    <w:tblStylePr w:type="band1Vert">
      <w:tblPr/>
      <w:tcPr>
        <w:shd w:val="clear" w:color="auto" w:fill="FFC699" w:themeFill="accent2" w:themeFillTint="66"/>
      </w:tcPr>
    </w:tblStylePr>
    <w:tblStylePr w:type="band1Horz">
      <w:tblPr/>
      <w:tcPr>
        <w:shd w:val="clear" w:color="auto" w:fill="FFC699" w:themeFill="accent2" w:themeFillTint="66"/>
      </w:tcPr>
    </w:tblStylePr>
  </w:style>
  <w:style w:type="table" w:customStyle="1" w:styleId="GridTable5Dark1">
    <w:name w:val="Grid Table 5 Dark1"/>
    <w:aliases w:val="Ryerson table"/>
    <w:basedOn w:val="TableNormal"/>
    <w:uiPriority w:val="50"/>
    <w:rsid w:val="00F12059"/>
    <w:pPr>
      <w:contextualSpacing/>
    </w:pPr>
    <w:rPr>
      <w:rFonts w:ascii="Arial" w:hAnsi="Arial"/>
      <w:sz w:val="22"/>
    </w:rPr>
    <w:tblPr>
      <w:tblStyleRowBandSize w:val="1"/>
      <w:tblStyleColBandSize w:val="1"/>
      <w:tblBorders>
        <w:top w:val="single" w:sz="4" w:space="0" w:color="AEAAAA" w:themeColor="background2" w:themeShade="BF"/>
        <w:left w:val="single" w:sz="4" w:space="0" w:color="AEAAAA" w:themeColor="background2" w:themeShade="BF"/>
        <w:bottom w:val="single" w:sz="4" w:space="0" w:color="AEAAAA" w:themeColor="background2" w:themeShade="BF"/>
        <w:right w:val="single" w:sz="4" w:space="0" w:color="AEAAAA" w:themeColor="background2" w:themeShade="BF"/>
        <w:insideH w:val="single" w:sz="4" w:space="0" w:color="AEAAAA" w:themeColor="background2" w:themeShade="BF"/>
        <w:insideV w:val="single" w:sz="4" w:space="0" w:color="AEAAAA" w:themeColor="background2" w:themeShade="BF"/>
      </w:tblBorders>
    </w:tblPr>
    <w:trPr>
      <w:cantSplit/>
    </w:trPr>
    <w:tcPr>
      <w:shd w:val="clear" w:color="auto" w:fill="CCCCCC" w:themeFill="text1" w:themeFillTint="33"/>
      <w:tcMar>
        <w:top w:w="85" w:type="dxa"/>
        <w:left w:w="85" w:type="dxa"/>
        <w:bottom w:w="85" w:type="dxa"/>
        <w:right w:w="85" w:type="dxa"/>
      </w:tcMar>
      <w:vAlign w:val="center"/>
    </w:tcPr>
    <w:tblStylePr w:type="firstRow">
      <w:pPr>
        <w:wordWrap/>
        <w:spacing w:afterLines="0" w:line="240" w:lineRule="auto"/>
        <w:contextualSpacing/>
      </w:pPr>
      <w:rPr>
        <w:rFonts w:ascii="Arial" w:hAnsi="Arial"/>
        <w:b/>
        <w:bCs/>
        <w:color w:val="FFFFFF" w:themeColor="background1"/>
        <w:sz w:val="22"/>
      </w:rPr>
      <w:tblPr/>
      <w:trPr>
        <w:cantSplit w:val="0"/>
        <w:tblHeader/>
      </w:trPr>
      <w:tcPr>
        <w:tcBorders>
          <w:top w:val="single" w:sz="6" w:space="0" w:color="FFFFFF" w:themeColor="background1"/>
          <w:left w:val="single" w:sz="6" w:space="0" w:color="FFFFFF" w:themeColor="background1"/>
          <w:bottom w:val="single" w:sz="18" w:space="0" w:color="FFFFFF" w:themeColor="background1"/>
          <w:right w:val="single" w:sz="6" w:space="0" w:color="FFFFFF" w:themeColor="background1"/>
          <w:insideH w:val="nil"/>
          <w:insideV w:val="single" w:sz="6" w:space="0" w:color="FFFFFF" w:themeColor="background1"/>
          <w:tl2br w:val="nil"/>
          <w:tr2bl w:val="nil"/>
        </w:tcBorders>
        <w:shd w:val="clear" w:color="auto" w:fill="004C9B"/>
      </w:tcPr>
    </w:tblStylePr>
    <w:tblStylePr w:type="lastRow">
      <w:rPr>
        <w:b/>
        <w:bCs/>
        <w:color w:val="FFFFFF" w:themeColor="background1"/>
      </w:rPr>
      <w:tblPr/>
      <w:tcPr>
        <w:shd w:val="clear" w:color="auto" w:fill="0077DC"/>
      </w:tcPr>
    </w:tblStylePr>
    <w:tblStylePr w:type="firstCol">
      <w:rPr>
        <w:rFonts w:ascii="Arial" w:hAnsi="Arial"/>
        <w:b/>
        <w:bCs/>
        <w:color w:val="FFFFFF" w:themeColor="background1"/>
      </w:rPr>
      <w:tblPr/>
      <w:tcPr>
        <w:shd w:val="clear" w:color="auto" w:fill="0077DC"/>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rPr>
        <w:rFonts w:ascii="Arial" w:hAnsi="Arial"/>
        <w:color w:val="auto"/>
        <w:sz w:val="22"/>
      </w:rPr>
      <w:tblPr/>
      <w:tcPr>
        <w:shd w:val="clear" w:color="auto" w:fill="D9D9D9"/>
      </w:tcPr>
    </w:tblStylePr>
    <w:tblStylePr w:type="band2Horz">
      <w:rPr>
        <w:rFonts w:ascii="Arial" w:hAnsi="Arial"/>
        <w:sz w:val="22"/>
      </w:rPr>
      <w:tblPr/>
      <w:tcPr>
        <w:shd w:val="clear" w:color="auto" w:fill="FFFFFF" w:themeFill="background1"/>
      </w:tcPr>
    </w:tblStylePr>
  </w:style>
  <w:style w:type="table" w:customStyle="1" w:styleId="GridTable5Dark-Accent61">
    <w:name w:val="Grid Table 5 Dark - Accent 61"/>
    <w:basedOn w:val="TableNormal"/>
    <w:uiPriority w:val="50"/>
    <w:rsid w:val="005C45AE"/>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7FFD6"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9A44"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9A44"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9A44"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9A44" w:themeFill="accent6"/>
      </w:tcPr>
    </w:tblStylePr>
    <w:tblStylePr w:type="band1Vert">
      <w:tblPr/>
      <w:tcPr>
        <w:shd w:val="clear" w:color="auto" w:fill="70FFAE" w:themeFill="accent6" w:themeFillTint="66"/>
      </w:tcPr>
    </w:tblStylePr>
    <w:tblStylePr w:type="band1Horz">
      <w:tblPr/>
      <w:tcPr>
        <w:shd w:val="clear" w:color="auto" w:fill="70FFAE" w:themeFill="accent6" w:themeFillTint="66"/>
      </w:tcPr>
    </w:tblStylePr>
  </w:style>
  <w:style w:type="paragraph" w:styleId="Title">
    <w:name w:val="Title"/>
    <w:basedOn w:val="Normal"/>
    <w:next w:val="Subtitle"/>
    <w:link w:val="TitleChar"/>
    <w:uiPriority w:val="10"/>
    <w:qFormat/>
    <w:rsid w:val="00D70AA0"/>
    <w:pPr>
      <w:spacing w:before="400" w:after="300" w:line="240" w:lineRule="auto"/>
      <w:contextualSpacing/>
    </w:pPr>
    <w:rPr>
      <w:b/>
      <w:spacing w:val="-10"/>
      <w:kern w:val="28"/>
      <w:sz w:val="56"/>
      <w:szCs w:val="56"/>
    </w:rPr>
  </w:style>
  <w:style w:type="character" w:customStyle="1" w:styleId="TitleChar">
    <w:name w:val="Title Char"/>
    <w:basedOn w:val="DefaultParagraphFont"/>
    <w:link w:val="Title"/>
    <w:uiPriority w:val="10"/>
    <w:rsid w:val="00D70AA0"/>
    <w:rPr>
      <w:rFonts w:ascii="Arial" w:hAnsi="Arial"/>
      <w:b/>
      <w:spacing w:val="-10"/>
      <w:kern w:val="28"/>
      <w:sz w:val="56"/>
      <w:szCs w:val="56"/>
    </w:rPr>
  </w:style>
  <w:style w:type="table" w:styleId="MediumGrid3-Accent2">
    <w:name w:val="Medium Grid 3 Accent 2"/>
    <w:basedOn w:val="TableNormal"/>
    <w:uiPriority w:val="42"/>
    <w:rsid w:val="002C635D"/>
    <w:rPr>
      <w:rFonts w:eastAsiaTheme="minorHAnsi" w:cs="Times New Roman"/>
      <w:kern w:val="24"/>
      <w:sz w:val="23"/>
      <w:szCs w:val="20"/>
      <w:lang w:val="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DC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72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72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72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80" w:themeFill="accent2" w:themeFillTint="7F"/>
      </w:tcPr>
    </w:tblStylePr>
  </w:style>
  <w:style w:type="paragraph" w:styleId="TOAHeading">
    <w:name w:val="toa heading"/>
    <w:basedOn w:val="Normal"/>
    <w:next w:val="Normal"/>
    <w:uiPriority w:val="99"/>
    <w:unhideWhenUsed/>
    <w:rsid w:val="007D430C"/>
    <w:pPr>
      <w:spacing w:before="120"/>
    </w:pPr>
    <w:rPr>
      <w:rFonts w:asciiTheme="majorHAnsi" w:eastAsiaTheme="majorEastAsia" w:hAnsiTheme="majorHAnsi" w:cstheme="majorBidi"/>
      <w:b/>
      <w:bCs/>
      <w:sz w:val="24"/>
    </w:rPr>
  </w:style>
  <w:style w:type="character" w:styleId="UnresolvedMention">
    <w:name w:val="Unresolved Mention"/>
    <w:basedOn w:val="DefaultParagraphFont"/>
    <w:uiPriority w:val="99"/>
    <w:semiHidden/>
    <w:unhideWhenUsed/>
    <w:rsid w:val="003D2489"/>
    <w:rPr>
      <w:color w:val="605E5C"/>
      <w:shd w:val="clear" w:color="auto" w:fill="E1DFDD"/>
    </w:rPr>
  </w:style>
  <w:style w:type="paragraph" w:styleId="ListParagraph">
    <w:name w:val="List Paragraph"/>
    <w:basedOn w:val="Normal"/>
    <w:uiPriority w:val="34"/>
    <w:rsid w:val="00E671F7"/>
    <w:pPr>
      <w:ind w:left="720"/>
      <w:contextualSpacing/>
    </w:pPr>
  </w:style>
  <w:style w:type="character" w:styleId="FollowedHyperlink">
    <w:name w:val="FollowedHyperlink"/>
    <w:basedOn w:val="DefaultParagraphFont"/>
    <w:uiPriority w:val="99"/>
    <w:semiHidden/>
    <w:unhideWhenUsed/>
    <w:rsid w:val="00011F4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38650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yperlink" Target="https://github.com/checkming00/Ryerson_Final_Project/blob/main/EDA.ipynb" TargetMode="External"/><Relationship Id="rId26" Type="http://schemas.openxmlformats.org/officeDocument/2006/relationships/image" Target="media/image8.png"/><Relationship Id="rId39" Type="http://schemas.openxmlformats.org/officeDocument/2006/relationships/image" Target="media/image21.png"/><Relationship Id="rId21" Type="http://schemas.openxmlformats.org/officeDocument/2006/relationships/image" Target="media/image3.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hyperlink" Target="https://github.com/checkming00/Ryerson_Final_Project"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header" Target="header2.xml"/><Relationship Id="rId19" Type="http://schemas.openxmlformats.org/officeDocument/2006/relationships/hyperlink" Target="https://github.com/checkming00/Ryerson_Final_Project/blob/main/code.ipynb" TargetMode="External"/><Relationship Id="rId31" Type="http://schemas.openxmlformats.org/officeDocument/2006/relationships/image" Target="media/image13.png"/><Relationship Id="rId44"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theme" Target="theme/theme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github.com/checkming00/Ryerson_Final_Project/blob/main/breast-cancer.csv"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4.xml"/><Relationship Id="rId20" Type="http://schemas.openxmlformats.org/officeDocument/2006/relationships/hyperlink" Target="https://github.com/checkming00/Ryerson_Final_Project/blob/main/code.html" TargetMode="External"/><Relationship Id="rId41" Type="http://schemas.openxmlformats.org/officeDocument/2006/relationships/image" Target="media/image2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lu\AppData\Local\Temp\Temp1_Report-Templates%20(1).zip\Report-Templates\Report-Template-Word.dotx" TargetMode="External"/></Relationships>
</file>

<file path=word/theme/theme1.xml><?xml version="1.0" encoding="utf-8"?>
<a:theme xmlns:a="http://schemas.openxmlformats.org/drawingml/2006/main" name="Office Theme">
  <a:themeElements>
    <a:clrScheme name="Ryerson colour palette">
      <a:dk1>
        <a:sysClr val="windowText" lastClr="000000"/>
      </a:dk1>
      <a:lt1>
        <a:sysClr val="window" lastClr="FFFFFF"/>
      </a:lt1>
      <a:dk2>
        <a:srgbClr val="44546A"/>
      </a:dk2>
      <a:lt2>
        <a:srgbClr val="E7E6E6"/>
      </a:lt2>
      <a:accent1>
        <a:srgbClr val="004C9B"/>
      </a:accent1>
      <a:accent2>
        <a:srgbClr val="FF7200"/>
      </a:accent2>
      <a:accent3>
        <a:srgbClr val="5BC2F4"/>
      </a:accent3>
      <a:accent4>
        <a:srgbClr val="FFC609"/>
      </a:accent4>
      <a:accent5>
        <a:srgbClr val="999999"/>
      </a:accent5>
      <a:accent6>
        <a:srgbClr val="009A44"/>
      </a:accent6>
      <a:hlink>
        <a:srgbClr val="004C9B"/>
      </a:hlink>
      <a:folHlink>
        <a:srgbClr val="954F72"/>
      </a:folHlink>
    </a:clrScheme>
    <a:fontScheme name="HR Template">
      <a:majorFont>
        <a:latin typeface="Arial"/>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D71E7E-7A4A-4D14-8AD6-94CD918701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Report-Template-Word.dotx</Template>
  <TotalTime>1142</TotalTime>
  <Pages>26</Pages>
  <Words>2616</Words>
  <Characters>14917</Characters>
  <Application>Microsoft Office Word</Application>
  <DocSecurity>0</DocSecurity>
  <Lines>124</Lines>
  <Paragraphs>34</Paragraphs>
  <ScaleCrop>false</ScaleCrop>
  <HeadingPairs>
    <vt:vector size="2" baseType="variant">
      <vt:variant>
        <vt:lpstr>Title</vt:lpstr>
      </vt:variant>
      <vt:variant>
        <vt:i4>1</vt:i4>
      </vt:variant>
    </vt:vector>
  </HeadingPairs>
  <TitlesOfParts>
    <vt:vector size="1" baseType="lpstr">
      <vt:lpstr/>
    </vt:vector>
  </TitlesOfParts>
  <Company>Ryerson University</Company>
  <LinksUpToDate>false</LinksUpToDate>
  <CharactersWithSpaces>17499</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Huong Lu</dc:creator>
  <cp:lastModifiedBy>Ben Xu</cp:lastModifiedBy>
  <cp:revision>99</cp:revision>
  <cp:lastPrinted>2016-05-18T13:48:00Z</cp:lastPrinted>
  <dcterms:created xsi:type="dcterms:W3CDTF">2021-07-20T21:05:00Z</dcterms:created>
  <dcterms:modified xsi:type="dcterms:W3CDTF">2023-03-23T14:14:00Z</dcterms:modified>
</cp:coreProperties>
</file>